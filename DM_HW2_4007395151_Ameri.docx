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2148E" w14:textId="77777777" w:rsidR="00B862AB" w:rsidRDefault="00B862AB" w:rsidP="006856FE">
      <w:pPr>
        <w:jc w:val="center"/>
        <w:rPr>
          <w:rFonts w:ascii="IranNastaliq" w:hAnsi="IranNastaliq" w:cs="IranNastaliq"/>
          <w:sz w:val="96"/>
          <w:szCs w:val="96"/>
        </w:rPr>
      </w:pPr>
    </w:p>
    <w:p w14:paraId="02087CF2" w14:textId="77777777" w:rsidR="00B862AB" w:rsidRDefault="00B862AB" w:rsidP="006856FE">
      <w:pPr>
        <w:jc w:val="center"/>
        <w:rPr>
          <w:rFonts w:ascii="IranNastaliq" w:hAnsi="IranNastaliq" w:cs="IranNastaliq"/>
          <w:sz w:val="96"/>
          <w:szCs w:val="96"/>
        </w:rPr>
      </w:pPr>
    </w:p>
    <w:p w14:paraId="3B54E0BA" w14:textId="1ACB3DA4" w:rsidR="00F71FB2" w:rsidRPr="006856FE" w:rsidRDefault="0034238C" w:rsidP="006856FE">
      <w:pPr>
        <w:jc w:val="center"/>
        <w:rPr>
          <w:rFonts w:ascii="IranNastaliq" w:hAnsi="IranNastaliq" w:cs="IranNastaliq"/>
          <w:sz w:val="96"/>
          <w:szCs w:val="96"/>
        </w:rPr>
        <w:sectPr w:rsidR="00F71FB2" w:rsidRPr="006856FE" w:rsidSect="004D3F65">
          <w:footerReference w:type="default" r:id="rId8"/>
          <w:footnotePr>
            <w:numRestart w:val="eachPage"/>
          </w:footnotePr>
          <w:endnotePr>
            <w:numFmt w:val="decimal"/>
          </w:endnotePr>
          <w:pgSz w:w="11907" w:h="16839"/>
          <w:pgMar w:top="1418" w:right="1418" w:bottom="1134" w:left="1418" w:header="720" w:footer="567" w:gutter="284"/>
          <w:pgNumType w:fmt="arabicAbjad"/>
          <w:cols w:space="720"/>
          <w:titlePg/>
          <w:bidi/>
          <w:rtlGutter/>
          <w:docGrid w:linePitch="326"/>
        </w:sectPr>
      </w:pPr>
      <w:r w:rsidRPr="005931FD">
        <w:rPr>
          <w:rFonts w:ascii="IranNastaliq" w:hAnsi="IranNastaliq" w:cs="IranNastaliq"/>
          <w:sz w:val="96"/>
          <w:szCs w:val="96"/>
          <w:rtl/>
        </w:rPr>
        <w:t xml:space="preserve">به نام او که </w:t>
      </w:r>
      <w:r w:rsidR="00422FE8">
        <w:rPr>
          <w:rFonts w:ascii="IranNastaliq" w:hAnsi="IranNastaliq" w:cs="IranNastaliq" w:hint="cs"/>
          <w:sz w:val="96"/>
          <w:szCs w:val="96"/>
          <w:rtl/>
        </w:rPr>
        <w:t>جان را فکرت آموخ</w:t>
      </w:r>
      <w:r w:rsidRPr="005931FD">
        <w:rPr>
          <w:rFonts w:ascii="IranNastaliq" w:hAnsi="IranNastaliq" w:cs="IranNastaliq"/>
          <w:sz w:val="96"/>
          <w:szCs w:val="96"/>
          <w:rtl/>
        </w:rPr>
        <w:t>ت</w:t>
      </w:r>
    </w:p>
    <w:p w14:paraId="6C51DFA7" w14:textId="08A9204B" w:rsidR="00DB60CC" w:rsidRPr="00F71FB2" w:rsidRDefault="0068092A" w:rsidP="005E072D">
      <w:pPr>
        <w:spacing w:before="480" w:after="60"/>
        <w:ind w:left="567" w:right="567"/>
        <w:jc w:val="center"/>
        <w:outlineLvl w:val="0"/>
        <w:rPr>
          <w:rFonts w:eastAsia="MS Mincho" w:cs="B Mitra"/>
          <w:b/>
          <w:bCs/>
          <w:kern w:val="28"/>
          <w:sz w:val="34"/>
          <w:szCs w:val="36"/>
          <w:rtl/>
          <w:lang w:bidi="fa-IR"/>
        </w:rPr>
      </w:pPr>
      <w:bookmarkStart w:id="0" w:name="_Toc65451077"/>
      <w:bookmarkStart w:id="1" w:name="_Toc68476394"/>
      <w:r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 xml:space="preserve">تمرین </w:t>
      </w:r>
      <w:r w:rsidR="00B96D30"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>دوم</w:t>
      </w:r>
      <w:r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 xml:space="preserve"> درس وب معنایی</w:t>
      </w:r>
    </w:p>
    <w:p w14:paraId="69B1CA0E" w14:textId="77777777" w:rsidR="00F71FB2" w:rsidRPr="00F71FB2" w:rsidRDefault="00F71FB2" w:rsidP="00F71FB2">
      <w:pPr>
        <w:jc w:val="center"/>
        <w:rPr>
          <w:rFonts w:eastAsia="MS Mincho" w:cs="B Mitra"/>
          <w:sz w:val="22"/>
          <w:szCs w:val="24"/>
          <w:rtl/>
          <w:lang w:bidi="fa-IR"/>
        </w:rPr>
      </w:pPr>
    </w:p>
    <w:p w14:paraId="64A15A8B" w14:textId="36DE04F7" w:rsidR="00F71FB2" w:rsidRPr="00F71FB2" w:rsidRDefault="0091547E" w:rsidP="00274D62">
      <w:pPr>
        <w:jc w:val="center"/>
        <w:rPr>
          <w:rFonts w:eastAsia="MS Mincho" w:cs="B Mitra"/>
          <w:sz w:val="22"/>
          <w:szCs w:val="24"/>
          <w:vertAlign w:val="superscript"/>
          <w:lang w:eastAsia="ja-JP" w:bidi="fa-IR"/>
        </w:rPr>
      </w:pPr>
      <w:r>
        <w:rPr>
          <w:rFonts w:eastAsia="MS Mincho" w:cs="B Mitra" w:hint="cs"/>
          <w:sz w:val="22"/>
          <w:szCs w:val="24"/>
          <w:rtl/>
          <w:lang w:bidi="fa-IR"/>
        </w:rPr>
        <w:t>ن</w:t>
      </w:r>
      <w:r w:rsidR="00274D62" w:rsidRPr="00F71FB2">
        <w:rPr>
          <w:rFonts w:eastAsia="MS Mincho" w:cs="B Mitra" w:hint="cs"/>
          <w:sz w:val="22"/>
          <w:szCs w:val="24"/>
          <w:rtl/>
          <w:lang w:bidi="fa-IR"/>
        </w:rPr>
        <w:t>فیسه عامری</w:t>
      </w:r>
      <w:r w:rsidR="00274D62" w:rsidRPr="00F71FB2">
        <w:rPr>
          <w:rFonts w:eastAsia="MS Mincho" w:cs="B Mitra" w:hint="cs"/>
          <w:sz w:val="22"/>
          <w:szCs w:val="24"/>
          <w:vertAlign w:val="superscript"/>
          <w:rtl/>
          <w:lang w:bidi="fa-IR"/>
        </w:rPr>
        <w:t>1</w:t>
      </w:r>
    </w:p>
    <w:p w14:paraId="1D1B7013" w14:textId="77777777" w:rsidR="00F71FB2" w:rsidRPr="00F71FB2" w:rsidRDefault="00F71FB2" w:rsidP="00F71FB2">
      <w:pPr>
        <w:jc w:val="center"/>
        <w:rPr>
          <w:rFonts w:eastAsia="MS Mincho" w:cs="B Mitra"/>
          <w:sz w:val="22"/>
          <w:szCs w:val="24"/>
          <w:vertAlign w:val="superscript"/>
          <w:lang w:eastAsia="ja-JP" w:bidi="fa-IR"/>
        </w:rPr>
      </w:pPr>
    </w:p>
    <w:p w14:paraId="40A739C2" w14:textId="66373BE3" w:rsidR="00F71FB2" w:rsidRDefault="00F71FB2" w:rsidP="00F71FB2">
      <w:pPr>
        <w:jc w:val="center"/>
        <w:rPr>
          <w:rFonts w:eastAsia="MS Mincho" w:cs="B Mitra"/>
          <w:sz w:val="20"/>
          <w:szCs w:val="20"/>
          <w:rtl/>
          <w:lang w:bidi="fa-IR"/>
        </w:rPr>
      </w:pPr>
      <w:r w:rsidRPr="00F71FB2">
        <w:rPr>
          <w:rFonts w:eastAsia="MS Mincho" w:cs="B Mitra" w:hint="cs"/>
          <w:sz w:val="20"/>
          <w:szCs w:val="20"/>
          <w:vertAlign w:val="superscript"/>
          <w:rtl/>
          <w:lang w:bidi="fa-IR"/>
        </w:rPr>
        <w:t xml:space="preserve">1 </w:t>
      </w:r>
      <w:r w:rsidRPr="00F71FB2">
        <w:rPr>
          <w:rFonts w:eastAsia="MS Mincho" w:cs="B Mitra" w:hint="cs"/>
          <w:sz w:val="20"/>
          <w:szCs w:val="20"/>
          <w:rtl/>
          <w:lang w:bidi="fa-IR"/>
        </w:rPr>
        <w:t xml:space="preserve">دانشجو، دانشکده </w:t>
      </w:r>
      <w:r w:rsidR="00DC4E78">
        <w:rPr>
          <w:rFonts w:eastAsia="MS Mincho" w:cs="B Mitra" w:hint="cs"/>
          <w:sz w:val="20"/>
          <w:szCs w:val="20"/>
          <w:rtl/>
          <w:lang w:bidi="fa-IR"/>
        </w:rPr>
        <w:t>مهندسی</w:t>
      </w:r>
      <w:r w:rsidRPr="00F71FB2">
        <w:rPr>
          <w:rFonts w:eastAsia="MS Mincho" w:cs="B Mitra" w:hint="cs"/>
          <w:sz w:val="20"/>
          <w:szCs w:val="20"/>
          <w:rtl/>
          <w:lang w:bidi="fa-IR"/>
        </w:rPr>
        <w:t>، دانشگاه فردوسی، مشهد</w:t>
      </w:r>
    </w:p>
    <w:p w14:paraId="47B55874" w14:textId="130F47EA" w:rsidR="00E63164" w:rsidRDefault="00E63164" w:rsidP="006856FE">
      <w:pPr>
        <w:rPr>
          <w:rFonts w:eastAsia="MS Mincho" w:cs="B Mitra"/>
          <w:sz w:val="20"/>
          <w:szCs w:val="20"/>
          <w:rtl/>
          <w:lang w:bidi="fa-IR"/>
        </w:rPr>
      </w:pPr>
    </w:p>
    <w:p w14:paraId="4C469374" w14:textId="77777777" w:rsidR="00E63164" w:rsidRDefault="00E63164" w:rsidP="006856FE">
      <w:pPr>
        <w:rPr>
          <w:rFonts w:eastAsia="MS Mincho" w:cs="B Mitra"/>
          <w:sz w:val="20"/>
          <w:szCs w:val="20"/>
          <w:rtl/>
          <w:lang w:bidi="fa-IR"/>
        </w:rPr>
      </w:pPr>
    </w:p>
    <w:p w14:paraId="0A87598B" w14:textId="5FD16A4F" w:rsidR="00E63164" w:rsidRPr="009565BD" w:rsidRDefault="00E32031" w:rsidP="00E63164">
      <w:pPr>
        <w:spacing w:line="360" w:lineRule="auto"/>
        <w:jc w:val="center"/>
        <w:rPr>
          <w:rFonts w:cs="B Titr"/>
          <w:b/>
          <w:bCs/>
        </w:rPr>
      </w:pPr>
      <w:r>
        <w:rPr>
          <w:rFonts w:cs="B Titr" w:hint="cs"/>
          <w:b/>
          <w:bCs/>
          <w:rtl/>
        </w:rPr>
        <w:t>صورت سوال</w:t>
      </w:r>
    </w:p>
    <w:p w14:paraId="481DE711" w14:textId="77777777" w:rsidR="00B96D30" w:rsidRDefault="00B96D30" w:rsidP="008F167A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هر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از مجموعه داده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فوق، مع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شده مرکز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داده و شاخص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آمار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مورد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را محاسبه</w:t>
      </w:r>
      <w:r>
        <w:rPr>
          <w:rFonts w:hint="cs"/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و در صورت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تفس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نتا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 xml:space="preserve"> بدست آمده، ارائه ده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هر مجموعه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داده به شرح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است</w:t>
      </w:r>
      <w:r>
        <w:rPr>
          <w:rFonts w:hint="cs"/>
          <w:rtl/>
          <w:lang w:bidi="ar-SA"/>
        </w:rPr>
        <w:t>.</w:t>
      </w:r>
    </w:p>
    <w:p w14:paraId="5D9C2C9D" w14:textId="7D1BF66A" w:rsidR="00C06ADD" w:rsidRDefault="00C06ADD" w:rsidP="00937C0D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 w:rsidRPr="00C06ADD">
        <w:rPr>
          <w:rtl/>
          <w:lang w:bidi="ar-SA"/>
        </w:rPr>
        <w:t>برا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مجموعه داده شماره 1 </w:t>
      </w:r>
      <w:r w:rsidRPr="00C06ADD">
        <w:rPr>
          <w:lang w:bidi="ar-SA"/>
        </w:rPr>
        <w:t>Boxplot</w:t>
      </w:r>
      <w:r w:rsidRPr="00C06ADD">
        <w:rPr>
          <w:rtl/>
          <w:lang w:bidi="ar-SA"/>
        </w:rPr>
        <w:t xml:space="preserve"> از و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ژگ</w:t>
      </w:r>
      <w:r w:rsidRPr="00C06ADD">
        <w:rPr>
          <w:rFonts w:hint="cs"/>
          <w:rtl/>
          <w:lang w:bidi="ar-SA"/>
        </w:rPr>
        <w:t>ی</w:t>
      </w:r>
      <w:r>
        <w:rPr>
          <w:rFonts w:hint="cs"/>
          <w:rtl/>
          <w:lang w:bidi="ar-SA"/>
        </w:rPr>
        <w:t>‌</w:t>
      </w:r>
      <w:r w:rsidRPr="00C06ADD">
        <w:rPr>
          <w:rFonts w:hint="eastAsia"/>
          <w:rtl/>
          <w:lang w:bidi="ar-SA"/>
        </w:rPr>
        <w:t>ها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</w:t>
      </w:r>
      <w:r w:rsidRPr="00C06ADD">
        <w:rPr>
          <w:lang w:bidi="ar-SA"/>
        </w:rPr>
        <w:t>Age</w:t>
      </w:r>
      <w:r w:rsidRPr="00C06ADD">
        <w:rPr>
          <w:rtl/>
          <w:lang w:bidi="ar-SA"/>
        </w:rPr>
        <w:t xml:space="preserve"> و </w:t>
      </w:r>
      <w:r w:rsidRPr="00C06ADD">
        <w:rPr>
          <w:lang w:bidi="ar-SA"/>
        </w:rPr>
        <w:t>Tumor</w:t>
      </w:r>
      <w:r w:rsidRPr="00C06ADD">
        <w:rPr>
          <w:rtl/>
          <w:lang w:bidi="ar-SA"/>
        </w:rPr>
        <w:t xml:space="preserve"> ، و </w:t>
      </w:r>
      <w:r w:rsidRPr="00C06ADD">
        <w:rPr>
          <w:lang w:bidi="ar-SA"/>
        </w:rPr>
        <w:t>Boxplot</w:t>
      </w:r>
      <w:r w:rsidRPr="00C06ADD">
        <w:rPr>
          <w:rtl/>
          <w:lang w:bidi="ar-SA"/>
        </w:rPr>
        <w:t xml:space="preserve"> از و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ژگ</w:t>
      </w:r>
      <w:r w:rsidRPr="00C06ADD">
        <w:rPr>
          <w:rFonts w:hint="cs"/>
          <w:rtl/>
          <w:lang w:bidi="ar-SA"/>
        </w:rPr>
        <w:t>ی</w:t>
      </w:r>
      <w:r>
        <w:rPr>
          <w:rFonts w:hint="cs"/>
          <w:rtl/>
          <w:lang w:bidi="ar-SA"/>
        </w:rPr>
        <w:t>‌</w:t>
      </w:r>
      <w:r w:rsidRPr="00C06ADD">
        <w:rPr>
          <w:rFonts w:hint="eastAsia"/>
          <w:rtl/>
          <w:lang w:bidi="ar-SA"/>
        </w:rPr>
        <w:t>ها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</w:t>
      </w:r>
      <w:r w:rsidRPr="00C06ADD">
        <w:rPr>
          <w:lang w:bidi="ar-SA"/>
        </w:rPr>
        <w:t>Age</w:t>
      </w:r>
      <w:r w:rsidRPr="00C06ADD">
        <w:rPr>
          <w:rtl/>
          <w:lang w:bidi="ar-SA"/>
        </w:rPr>
        <w:t xml:space="preserve"> و </w:t>
      </w:r>
      <w:r w:rsidRPr="00C06ADD">
        <w:rPr>
          <w:lang w:bidi="ar-SA"/>
        </w:rPr>
        <w:t>AJCC Stage</w:t>
      </w:r>
      <w:r w:rsidRPr="00C06ADD">
        <w:rPr>
          <w:rtl/>
          <w:lang w:bidi="ar-SA"/>
        </w:rPr>
        <w:t xml:space="preserve"> را با استفاده از پا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تون</w:t>
      </w:r>
      <w:r w:rsidRPr="00C06ADD">
        <w:rPr>
          <w:rtl/>
          <w:lang w:bidi="ar-SA"/>
        </w:rPr>
        <w:t xml:space="preserve"> رسم نما</w:t>
      </w:r>
      <w:r w:rsidRPr="00C06ADD">
        <w:rPr>
          <w:rFonts w:hint="cs"/>
          <w:rtl/>
          <w:lang w:bidi="ar-SA"/>
        </w:rPr>
        <w:t>یی</w:t>
      </w:r>
      <w:r w:rsidRPr="00C06ADD">
        <w:rPr>
          <w:rFonts w:hint="eastAsia"/>
          <w:rtl/>
          <w:lang w:bidi="ar-SA"/>
        </w:rPr>
        <w:t>د</w:t>
      </w:r>
      <w:r w:rsidRPr="00C06ADD">
        <w:rPr>
          <w:rtl/>
          <w:lang w:bidi="ar-SA"/>
        </w:rPr>
        <w:t>.</w:t>
      </w:r>
    </w:p>
    <w:p w14:paraId="3E17B74D" w14:textId="5F6F2941" w:rsidR="00C06ADD" w:rsidRDefault="00C06ADD" w:rsidP="00FC6F47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مجموعه داده شماره 2، چند </w:t>
      </w:r>
      <w:r>
        <w:rPr>
          <w:lang w:bidi="ar-SA"/>
        </w:rPr>
        <w:t>Boxplot</w:t>
      </w:r>
      <w:r>
        <w:rPr>
          <w:rtl/>
          <w:lang w:bidi="ar-SA"/>
        </w:rPr>
        <w:t xml:space="preserve"> از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Job Title</w:t>
      </w:r>
      <w:r>
        <w:rPr>
          <w:rtl/>
          <w:lang w:bidi="ar-SA"/>
        </w:rPr>
        <w:t xml:space="preserve"> و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رسم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 انتخاب نوع شغل و</w:t>
      </w:r>
      <w:r>
        <w:rPr>
          <w:rFonts w:hint="cs"/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tl/>
          <w:lang w:bidi="ar-SA"/>
        </w:rPr>
        <w:t xml:space="preserve"> اخت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</w:t>
      </w:r>
      <w:r>
        <w:rPr>
          <w:rFonts w:hint="cs"/>
          <w:rtl/>
          <w:lang w:bidi="ar-SA"/>
        </w:rPr>
        <w:t>(</w:t>
      </w:r>
      <w:r>
        <w:rPr>
          <w:rtl/>
          <w:lang w:bidi="ar-SA"/>
        </w:rPr>
        <w:t>مثلا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lang w:bidi="ar-SA"/>
        </w:rPr>
        <w:t>Boxplot</w:t>
      </w:r>
      <w:r>
        <w:rPr>
          <w:rtl/>
          <w:lang w:bidi="ar-SA"/>
        </w:rPr>
        <w:t xml:space="preserve"> حقوق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افراد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در عنوان شغل آن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 عبارت</w:t>
      </w:r>
      <w:r>
        <w:rPr>
          <w:rFonts w:hint="cs"/>
          <w:rtl/>
          <w:lang w:bidi="ar-SA"/>
        </w:rPr>
        <w:t xml:space="preserve"> </w:t>
      </w:r>
      <w:r>
        <w:rPr>
          <w:lang w:bidi="ar-SA"/>
        </w:rPr>
        <w:t>ASSOCIATE TAX AUDITOR</w:t>
      </w:r>
      <w:r>
        <w:rPr>
          <w:rtl/>
          <w:lang w:bidi="ar-SA"/>
        </w:rPr>
        <w:t xml:space="preserve"> است را با </w:t>
      </w:r>
      <w:r>
        <w:rPr>
          <w:lang w:bidi="ar-SA"/>
        </w:rPr>
        <w:t>PHYSICIAN AND SURGEON</w:t>
      </w:r>
      <w:r>
        <w:rPr>
          <w:rtl/>
          <w:lang w:bidi="ar-SA"/>
        </w:rPr>
        <w:t xml:space="preserve"> ها مقا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سه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).</w:t>
      </w:r>
    </w:p>
    <w:p w14:paraId="54925069" w14:textId="449020EC" w:rsidR="00C06ADD" w:rsidRDefault="00C06ADD" w:rsidP="00D645C8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مجموعه داده شماره 1 و 2 بصورت جداگانه تمام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مراحل محاسبه </w:t>
      </w:r>
      <w:r>
        <w:rPr>
          <w:lang w:bidi="ar-SA"/>
        </w:rPr>
        <w:t>Dissimilarity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دو نمونه را بصورت دست</w:t>
      </w:r>
      <w:r>
        <w:rPr>
          <w:rFonts w:hint="cs"/>
          <w:rtl/>
          <w:lang w:bidi="ar-SA"/>
        </w:rPr>
        <w:t xml:space="preserve">ی </w:t>
      </w:r>
      <w:r>
        <w:rPr>
          <w:rFonts w:hint="eastAsia"/>
          <w:rtl/>
          <w:lang w:bidi="ar-SA"/>
        </w:rPr>
        <w:t>بنو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</w:t>
      </w:r>
    </w:p>
    <w:bookmarkEnd w:id="0"/>
    <w:bookmarkEnd w:id="1"/>
    <w:p w14:paraId="74738C3C" w14:textId="6375C157" w:rsidR="005446D0" w:rsidRDefault="00361D13" w:rsidP="0075438E">
      <w:pPr>
        <w:pStyle w:val="Heading1"/>
        <w:rPr>
          <w:rtl/>
        </w:rPr>
      </w:pPr>
      <w:r>
        <w:rPr>
          <w:rFonts w:hint="cs"/>
          <w:rtl/>
        </w:rPr>
        <w:lastRenderedPageBreak/>
        <w:t>شرح تکنیکال</w:t>
      </w:r>
    </w:p>
    <w:p w14:paraId="3882C007" w14:textId="6214C499" w:rsidR="00A50D1F" w:rsidRDefault="008325F7" w:rsidP="00DC2D6A">
      <w:pPr>
        <w:pStyle w:val="NewParagraph"/>
        <w:rPr>
          <w:lang w:bidi="fa-IR"/>
        </w:rPr>
      </w:pPr>
      <w:r>
        <w:rPr>
          <w:rFonts w:hint="eastAsia"/>
          <w:rtl/>
          <w:lang w:bidi="fa-IR"/>
        </w:rPr>
        <w:t>مجموعه</w:t>
      </w:r>
      <w:r>
        <w:rPr>
          <w:rtl/>
          <w:lang w:bidi="fa-IR"/>
        </w:rPr>
        <w:t xml:space="preserve"> داده مورد استفاده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پروژه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 w:rsidR="007E5169">
        <w:rPr>
          <w:rFonts w:hint="cs"/>
          <w:rtl/>
          <w:lang w:bidi="fa-IR"/>
        </w:rPr>
        <w:t>49000</w:t>
      </w:r>
      <w:r>
        <w:rPr>
          <w:rtl/>
          <w:lang w:bidi="fa-IR"/>
        </w:rPr>
        <w:t xml:space="preserve"> رکورد و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برچسب دوجمله</w:t>
      </w:r>
      <w:r w:rsidR="007E5169">
        <w:rPr>
          <w:rFonts w:hint="cs"/>
          <w:rtl/>
          <w:lang w:bidi="fa-IR"/>
        </w:rPr>
        <w:t>‌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حقوق کمتر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tl/>
          <w:lang w:bidi="fa-IR"/>
        </w:rPr>
        <w:t xml:space="preserve"> از پنجاه هزار دلار آمر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کا</w:t>
      </w:r>
      <w:r>
        <w:rPr>
          <w:rtl/>
          <w:lang w:bidi="fa-IR"/>
        </w:rPr>
        <w:t xml:space="preserve"> را نشان م</w:t>
      </w:r>
      <w:r>
        <w:rPr>
          <w:rFonts w:hint="cs"/>
          <w:rtl/>
          <w:lang w:bidi="fa-IR"/>
        </w:rPr>
        <w:t>ی</w:t>
      </w:r>
      <w:r w:rsidR="007E5169">
        <w:rPr>
          <w:rFonts w:hint="cs"/>
          <w:rtl/>
          <w:lang w:bidi="fa-IR"/>
        </w:rPr>
        <w:t>‌</w:t>
      </w:r>
      <w:r>
        <w:rPr>
          <w:rtl/>
          <w:lang w:bidi="fa-IR"/>
        </w:rPr>
        <w:t>دهد</w:t>
      </w:r>
      <w:r w:rsidR="00140589">
        <w:rPr>
          <w:rFonts w:hint="cs"/>
          <w:rtl/>
          <w:lang w:bidi="fa-IR"/>
        </w:rPr>
        <w:t>.</w:t>
      </w:r>
      <w:r w:rsidR="00A50D1F">
        <w:rPr>
          <w:rFonts w:hint="cs"/>
          <w:rtl/>
          <w:lang w:bidi="fa-IR"/>
        </w:rPr>
        <w:t xml:space="preserve"> جدول زیر توضیحات برای قسمت اول و دوم تمرین را نوشتم.</w:t>
      </w:r>
    </w:p>
    <w:p w14:paraId="04111969" w14:textId="5AE6E0D4" w:rsidR="005446D0" w:rsidRPr="009565BD" w:rsidRDefault="00361D13" w:rsidP="00620895">
      <w:pPr>
        <w:pStyle w:val="Heading1"/>
      </w:pPr>
      <w:r>
        <w:rPr>
          <w:rFonts w:hint="cs"/>
          <w:rtl/>
        </w:rPr>
        <w:lastRenderedPageBreak/>
        <w:t>شرح نتایج</w:t>
      </w:r>
    </w:p>
    <w:p w14:paraId="4DEFFBD2" w14:textId="03198057" w:rsidR="007E0EC4" w:rsidRDefault="007E0EC4" w:rsidP="007E0EC4">
      <w:pPr>
        <w:pStyle w:val="NewParagraph"/>
        <w:rPr>
          <w:rtl/>
          <w:lang w:bidi="fa-IR"/>
        </w:rPr>
      </w:pPr>
      <w:r>
        <w:rPr>
          <w:rFonts w:hint="cs"/>
          <w:rtl/>
          <w:lang w:bidi="fa-IR"/>
        </w:rPr>
        <w:t>خروجی نتایج مسئله به شرح زیر است.</w:t>
      </w:r>
    </w:p>
    <w:p w14:paraId="7EB9F94B" w14:textId="256D50F3" w:rsidR="0034586C" w:rsidRDefault="00F00BF8" w:rsidP="007C1EBB">
      <w:pPr>
        <w:pStyle w:val="Figures"/>
        <w:rPr>
          <w:rtl/>
          <w:lang w:bidi="fa-IR"/>
        </w:rPr>
      </w:pPr>
      <w:r>
        <w:drawing>
          <wp:inline distT="0" distB="0" distL="0" distR="0" wp14:anchorId="6DC73E62" wp14:editId="2A11D0FD">
            <wp:extent cx="4063741" cy="2286000"/>
            <wp:effectExtent l="0" t="0" r="0" b="0"/>
            <wp:docPr id="1465785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854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74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49A" w14:textId="278B2B0F" w:rsidR="00C96458" w:rsidRDefault="00C96458" w:rsidP="00C96458">
      <w:pPr>
        <w:pStyle w:val="Caption"/>
      </w:pPr>
      <w:r>
        <w:rPr>
          <w:rtl/>
        </w:rPr>
        <w:t xml:space="preserve">شکل </w:t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STYLEREF</w:instrText>
      </w:r>
      <w:r w:rsidR="00C568A9">
        <w:rPr>
          <w:rtl/>
        </w:rPr>
        <w:instrText xml:space="preserve"> 1 \</w:instrText>
      </w:r>
      <w:r w:rsidR="00C568A9">
        <w:instrText>s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‏2</w:t>
      </w:r>
      <w:r w:rsidR="00C568A9">
        <w:rPr>
          <w:rtl/>
        </w:rPr>
        <w:fldChar w:fldCharType="end"/>
      </w:r>
      <w:r w:rsidR="00C568A9">
        <w:rPr>
          <w:rtl/>
        </w:rPr>
        <w:noBreakHyphen/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SEQ</w:instrText>
      </w:r>
      <w:r w:rsidR="00C568A9">
        <w:rPr>
          <w:rtl/>
        </w:rPr>
        <w:instrText xml:space="preserve"> شکل \* </w:instrText>
      </w:r>
      <w:r w:rsidR="00C568A9">
        <w:instrText>ARABIC \s 1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1</w:t>
      </w:r>
      <w:r w:rsidR="00C568A9">
        <w:rPr>
          <w:rtl/>
        </w:rPr>
        <w:fldChar w:fldCharType="end"/>
      </w:r>
      <w:r>
        <w:rPr>
          <w:rFonts w:hint="cs"/>
          <w:rtl/>
        </w:rPr>
        <w:t xml:space="preserve">- </w:t>
      </w:r>
      <w:r w:rsidR="00470562">
        <w:rPr>
          <w:rFonts w:hint="cs"/>
          <w:rtl/>
        </w:rPr>
        <w:t xml:space="preserve">خروجی </w:t>
      </w:r>
      <w:r w:rsidR="00FF4665">
        <w:rPr>
          <w:rFonts w:hint="cs"/>
          <w:rtl/>
        </w:rPr>
        <w:t>کد برنامه</w:t>
      </w:r>
      <w:r w:rsidR="00F00BF8">
        <w:rPr>
          <w:rFonts w:hint="cs"/>
          <w:rtl/>
        </w:rPr>
        <w:t xml:space="preserve"> برای مجموعه داده اول</w:t>
      </w:r>
    </w:p>
    <w:p w14:paraId="3BB800A7" w14:textId="15C83B57" w:rsidR="008C5D05" w:rsidRDefault="008C5D05" w:rsidP="00A32B17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</w:t>
      </w:r>
      <w:r w:rsidR="00470562">
        <w:rPr>
          <w:rFonts w:hint="cs"/>
          <w:rtl/>
          <w:lang w:bidi="fa-IR"/>
        </w:rPr>
        <w:t xml:space="preserve"> تصویر</w:t>
      </w:r>
      <w:r>
        <w:rPr>
          <w:rFonts w:hint="cs"/>
          <w:rtl/>
          <w:lang w:bidi="fa-IR"/>
        </w:rPr>
        <w:t xml:space="preserve"> بالا مشاهده می‌کنید،</w:t>
      </w:r>
      <w:r w:rsidR="00470562">
        <w:rPr>
          <w:rFonts w:hint="cs"/>
          <w:rtl/>
          <w:lang w:bidi="fa-IR"/>
        </w:rPr>
        <w:t xml:space="preserve"> </w:t>
      </w:r>
      <w:r w:rsidR="008E256F">
        <w:rPr>
          <w:rFonts w:hint="cs"/>
          <w:rtl/>
          <w:lang w:bidi="fa-IR"/>
        </w:rPr>
        <w:t xml:space="preserve">شاخص‌های </w:t>
      </w:r>
      <w:r w:rsidR="00565634">
        <w:rPr>
          <w:rFonts w:hint="cs"/>
          <w:rtl/>
          <w:lang w:bidi="fa-IR"/>
        </w:rPr>
        <w:t>آمار</w:t>
      </w:r>
      <w:r w:rsidR="008E256F">
        <w:rPr>
          <w:rFonts w:hint="cs"/>
          <w:rtl/>
          <w:lang w:bidi="fa-IR"/>
        </w:rPr>
        <w:t>ی مد میانه و میانگین از سن</w:t>
      </w:r>
      <w:r w:rsidR="00565634">
        <w:rPr>
          <w:rFonts w:hint="cs"/>
          <w:rtl/>
          <w:lang w:bidi="fa-IR"/>
        </w:rPr>
        <w:t xml:space="preserve"> افراد، </w:t>
      </w:r>
      <w:r w:rsidR="008E256F">
        <w:rPr>
          <w:rFonts w:hint="cs"/>
          <w:rtl/>
          <w:lang w:bidi="fa-IR"/>
        </w:rPr>
        <w:t xml:space="preserve">نوع تومور </w:t>
      </w:r>
      <w:r w:rsidR="00565634">
        <w:rPr>
          <w:rFonts w:hint="cs"/>
          <w:rtl/>
          <w:lang w:bidi="fa-IR"/>
        </w:rPr>
        <w:t>آن‌ها و</w:t>
      </w:r>
      <w:r w:rsidR="008E256F">
        <w:rPr>
          <w:rFonts w:hint="cs"/>
          <w:rtl/>
          <w:lang w:bidi="fa-IR"/>
        </w:rPr>
        <w:t xml:space="preserve"> نودشان و همچنین از </w:t>
      </w:r>
      <w:r w:rsidR="008E256F" w:rsidRPr="008E256F">
        <w:rPr>
          <w:lang w:bidi="fa-IR"/>
        </w:rPr>
        <w:t>AJCC</w:t>
      </w:r>
      <w:r w:rsidR="008E256F">
        <w:rPr>
          <w:lang w:bidi="fa-IR"/>
        </w:rPr>
        <w:t xml:space="preserve"> </w:t>
      </w:r>
      <w:r w:rsidR="008E256F" w:rsidRPr="008E256F">
        <w:rPr>
          <w:lang w:bidi="fa-IR"/>
        </w:rPr>
        <w:t>Stage</w:t>
      </w:r>
      <w:r w:rsidR="00565634">
        <w:rPr>
          <w:rFonts w:hint="cs"/>
          <w:rtl/>
          <w:lang w:bidi="fa-IR"/>
        </w:rPr>
        <w:t xml:space="preserve"> </w:t>
      </w:r>
      <w:r w:rsidR="008E256F">
        <w:rPr>
          <w:rFonts w:hint="cs"/>
          <w:rtl/>
          <w:lang w:bidi="fa-IR"/>
        </w:rPr>
        <w:t>را مشاهده می‌کنید</w:t>
      </w:r>
      <w:r w:rsidR="00565634">
        <w:rPr>
          <w:rFonts w:hint="cs"/>
          <w:rtl/>
          <w:lang w:bidi="fa-IR"/>
        </w:rPr>
        <w:t>.</w:t>
      </w:r>
      <w:r w:rsidR="00A32B17">
        <w:rPr>
          <w:rFonts w:hint="cs"/>
          <w:rtl/>
          <w:lang w:bidi="fa-IR"/>
        </w:rPr>
        <w:t xml:space="preserve"> </w:t>
      </w:r>
      <w:r w:rsidR="00A32B17">
        <w:rPr>
          <w:rFonts w:hint="cs"/>
          <w:rtl/>
          <w:lang w:bidi="fa-IR"/>
        </w:rPr>
        <w:t>در ادامه برای تجزیه و تحلیل بهتر دیتاست، چند نمودار هیستوگرام با استفاده از زبان پایتون نوشته ام.</w:t>
      </w:r>
    </w:p>
    <w:tbl>
      <w:tblPr>
        <w:tblStyle w:val="TableGrid"/>
        <w:bidiVisual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8"/>
        <w:gridCol w:w="4399"/>
      </w:tblGrid>
      <w:tr w:rsidR="00A32B17" w:rsidRPr="00DE01A1" w14:paraId="2C1547C9" w14:textId="77777777" w:rsidTr="00A32B17">
        <w:trPr>
          <w:trHeight w:val="6336"/>
        </w:trPr>
        <w:tc>
          <w:tcPr>
            <w:tcW w:w="2500" w:type="pct"/>
            <w:vAlign w:val="center"/>
          </w:tcPr>
          <w:p w14:paraId="58113E18" w14:textId="77777777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76AE5F14" wp14:editId="4B527D1F">
                  <wp:extent cx="2172689" cy="1737360"/>
                  <wp:effectExtent l="0" t="0" r="0" b="0"/>
                  <wp:docPr id="13623011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6A4CE" w14:textId="2887F351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028E20AE" wp14:editId="218853CF">
                  <wp:extent cx="2172689" cy="1737360"/>
                  <wp:effectExtent l="0" t="0" r="0" b="0"/>
                  <wp:docPr id="13506984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0471D6F" w14:textId="77777777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18FCC823" wp14:editId="481DEFD5">
                  <wp:extent cx="2172689" cy="1737360"/>
                  <wp:effectExtent l="0" t="0" r="0" b="0"/>
                  <wp:docPr id="582467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D3274" w14:textId="73411AE4" w:rsidR="00A32B17" w:rsidRPr="00DE01A1" w:rsidRDefault="00A32B17" w:rsidP="00A32B1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23B18881" wp14:editId="6CCE7116">
                  <wp:extent cx="2172689" cy="1737360"/>
                  <wp:effectExtent l="0" t="0" r="0" b="0"/>
                  <wp:docPr id="114601045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EE5BC" w14:textId="669D3B5B" w:rsidR="008E256F" w:rsidRDefault="008E256F" w:rsidP="008E256F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EA7376"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EA7376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303174">
        <w:rPr>
          <w:rtl/>
        </w:rPr>
        <w:t>نمودار</w:t>
      </w:r>
      <w:r>
        <w:rPr>
          <w:rFonts w:hint="cs"/>
          <w:rtl/>
        </w:rPr>
        <w:t>های</w:t>
      </w:r>
      <w:r w:rsidRPr="00303174">
        <w:rPr>
          <w:rtl/>
        </w:rPr>
        <w:t xml:space="preserve"> ه</w:t>
      </w:r>
      <w:r w:rsidRPr="00303174">
        <w:rPr>
          <w:rFonts w:hint="cs"/>
          <w:rtl/>
        </w:rPr>
        <w:t>ی</w:t>
      </w:r>
      <w:r w:rsidRPr="00303174">
        <w:rPr>
          <w:rFonts w:hint="eastAsia"/>
          <w:rtl/>
        </w:rPr>
        <w:t>ستوگرام</w:t>
      </w:r>
      <w:r>
        <w:rPr>
          <w:rFonts w:hint="cs"/>
          <w:rtl/>
        </w:rPr>
        <w:t xml:space="preserve"> از</w:t>
      </w:r>
      <w:r w:rsidRPr="00303174">
        <w:rPr>
          <w:rtl/>
        </w:rPr>
        <w:t xml:space="preserve"> </w:t>
      </w:r>
      <w:r>
        <w:rPr>
          <w:rFonts w:hint="cs"/>
          <w:rtl/>
        </w:rPr>
        <w:t xml:space="preserve">سن و نوع تومور و نود و </w:t>
      </w:r>
      <w:r w:rsidRPr="00DE01A1">
        <w:t>AJCC</w:t>
      </w:r>
      <w:r>
        <w:t xml:space="preserve"> </w:t>
      </w:r>
      <w:r w:rsidRPr="00DE01A1">
        <w:t>Stage</w:t>
      </w:r>
    </w:p>
    <w:p w14:paraId="469D973B" w14:textId="088B3CFA" w:rsidR="006E2F0A" w:rsidRDefault="00645447" w:rsidP="006E2F0A">
      <w:pPr>
        <w:pStyle w:val="Figures"/>
      </w:pPr>
      <w:r>
        <w:rPr>
          <w:lang w:bidi="fa-IR"/>
        </w:rPr>
        <w:lastRenderedPageBreak/>
        <w:drawing>
          <wp:inline distT="0" distB="0" distL="0" distR="0" wp14:anchorId="4BBB25FB" wp14:editId="49128BA4">
            <wp:extent cx="4575450" cy="3200400"/>
            <wp:effectExtent l="0" t="0" r="0" b="0"/>
            <wp:docPr id="97118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4" b="3552"/>
                    <a:stretch/>
                  </pic:blipFill>
                  <pic:spPr bwMode="auto">
                    <a:xfrm>
                      <a:off x="0" y="0"/>
                      <a:ext cx="4575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A2D3" w14:textId="32F55118" w:rsidR="00565634" w:rsidRDefault="006E2F0A" w:rsidP="006E2F0A">
      <w:pPr>
        <w:pStyle w:val="Caption"/>
        <w:rPr>
          <w:noProof/>
          <w:rtl/>
        </w:rPr>
      </w:pPr>
      <w:r>
        <w:rPr>
          <w:rtl/>
        </w:rPr>
        <w:t xml:space="preserve">شکل </w:t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STYLEREF</w:instrText>
      </w:r>
      <w:r w:rsidR="00C568A9">
        <w:rPr>
          <w:rtl/>
        </w:rPr>
        <w:instrText xml:space="preserve"> 1 \</w:instrText>
      </w:r>
      <w:r w:rsidR="00C568A9">
        <w:instrText>s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‏2</w:t>
      </w:r>
      <w:r w:rsidR="00C568A9">
        <w:rPr>
          <w:rtl/>
        </w:rPr>
        <w:fldChar w:fldCharType="end"/>
      </w:r>
      <w:r w:rsidR="00C568A9">
        <w:rPr>
          <w:rtl/>
        </w:rPr>
        <w:noBreakHyphen/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SEQ</w:instrText>
      </w:r>
      <w:r w:rsidR="00C568A9">
        <w:rPr>
          <w:rtl/>
        </w:rPr>
        <w:instrText xml:space="preserve"> شکل \* </w:instrText>
      </w:r>
      <w:r w:rsidR="00C568A9">
        <w:instrText>ARABIC \s 1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3</w:t>
      </w:r>
      <w:r w:rsidR="00C568A9">
        <w:rPr>
          <w:rtl/>
        </w:rPr>
        <w:fldChar w:fldCharType="end"/>
      </w:r>
      <w:r>
        <w:rPr>
          <w:rFonts w:hint="cs"/>
          <w:noProof/>
          <w:rtl/>
        </w:rPr>
        <w:t xml:space="preserve">: نمودار </w:t>
      </w:r>
      <w:r w:rsidR="0070723D">
        <w:rPr>
          <w:rFonts w:hint="cs"/>
          <w:noProof/>
          <w:rtl/>
        </w:rPr>
        <w:t>باکس پلات</w:t>
      </w:r>
      <w:r>
        <w:rPr>
          <w:rFonts w:hint="cs"/>
          <w:noProof/>
          <w:rtl/>
        </w:rPr>
        <w:t xml:space="preserve"> </w:t>
      </w:r>
      <w:r w:rsidR="0070723D">
        <w:rPr>
          <w:rFonts w:hint="cs"/>
          <w:noProof/>
          <w:rtl/>
        </w:rPr>
        <w:t>از سن افراد و نوع تومور آن‌ها</w:t>
      </w:r>
    </w:p>
    <w:p w14:paraId="6F943914" w14:textId="178C5A79" w:rsidR="00C257E1" w:rsidRDefault="00C257E1" w:rsidP="00F23966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A32B17">
        <w:rPr>
          <w:rFonts w:hint="cs"/>
          <w:rtl/>
          <w:lang w:bidi="fa-IR"/>
        </w:rPr>
        <w:t xml:space="preserve"> </w:t>
      </w:r>
      <w:r w:rsidR="00F23966">
        <w:rPr>
          <w:rFonts w:hint="cs"/>
          <w:rtl/>
          <w:lang w:bidi="fa-IR"/>
        </w:rPr>
        <w:t>بیشتر</w:t>
      </w:r>
      <w:r w:rsidR="00A32B17">
        <w:rPr>
          <w:rFonts w:hint="cs"/>
          <w:rtl/>
          <w:lang w:bidi="fa-IR"/>
        </w:rPr>
        <w:t xml:space="preserve"> افرادی که تومور دارند سنی بین 50 تا 75 دارند؛ همچنین تومور نوع </w:t>
      </w:r>
      <w:r w:rsidR="00A32B17">
        <w:rPr>
          <w:lang w:bidi="fa-IR"/>
        </w:rPr>
        <w:t>T4</w:t>
      </w:r>
      <w:r w:rsidR="00A32B17">
        <w:rPr>
          <w:rFonts w:hint="cs"/>
          <w:rtl/>
          <w:lang w:bidi="fa-IR"/>
        </w:rPr>
        <w:t xml:space="preserve"> در بین افراد با سن بالاتر شایع‌تر است</w:t>
      </w:r>
      <w:r w:rsidR="00EF27D8">
        <w:rPr>
          <w:rFonts w:hint="cs"/>
          <w:rtl/>
          <w:lang w:bidi="fa-IR"/>
        </w:rPr>
        <w:t>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tl/>
          <w:lang w:bidi="fa-IR"/>
        </w:rPr>
        <w:t>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شتر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تعداد افراد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که داده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ها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آن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ها در 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نمودار نما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</w:t>
      </w:r>
      <w:r w:rsidR="00F23966">
        <w:rPr>
          <w:rtl/>
          <w:lang w:bidi="fa-IR"/>
        </w:rPr>
        <w:t xml:space="preserve"> داده شده است، در سن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60 تا 70 سال هستند و اندازه تومورشان در حدود 2 تا 3 سانت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متر</w:t>
      </w:r>
      <w:r w:rsidR="00F23966">
        <w:rPr>
          <w:rtl/>
          <w:lang w:bidi="fa-IR"/>
        </w:rPr>
        <w:t xml:space="preserve"> است.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Fonts w:hint="eastAsia"/>
          <w:rtl/>
          <w:lang w:bidi="fa-IR"/>
        </w:rPr>
        <w:t>همچن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در نمودار مشاهده م</w:t>
      </w:r>
      <w:r w:rsidR="00F23966">
        <w:rPr>
          <w:rFonts w:hint="cs"/>
          <w:rtl/>
          <w:lang w:bidi="fa-IR"/>
        </w:rPr>
        <w:t>ی‌</w:t>
      </w:r>
      <w:r w:rsidR="00F23966">
        <w:rPr>
          <w:rFonts w:hint="eastAsia"/>
          <w:rtl/>
          <w:lang w:bidi="fa-IR"/>
        </w:rPr>
        <w:t>شود</w:t>
      </w:r>
      <w:r w:rsidR="00F23966">
        <w:rPr>
          <w:rtl/>
          <w:lang w:bidi="fa-IR"/>
        </w:rPr>
        <w:t xml:space="preserve"> که افراد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که سنشان 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30 تا 50 سال است، در مقا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سه</w:t>
      </w:r>
      <w:r w:rsidR="00F23966">
        <w:rPr>
          <w:rtl/>
          <w:lang w:bidi="fa-IR"/>
        </w:rPr>
        <w:t xml:space="preserve"> با سن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بالاتر، تومورها</w:t>
      </w:r>
      <w:r w:rsidR="00F23966">
        <w:rPr>
          <w:rFonts w:hint="cs"/>
          <w:rtl/>
          <w:lang w:bidi="fa-IR"/>
        </w:rPr>
        <w:t>یی</w:t>
      </w:r>
      <w:r w:rsidR="00F23966">
        <w:rPr>
          <w:rtl/>
          <w:lang w:bidi="fa-IR"/>
        </w:rPr>
        <w:t xml:space="preserve"> با اندازه کوچک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تر دارند.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Fonts w:hint="eastAsia"/>
          <w:rtl/>
          <w:lang w:bidi="fa-IR"/>
        </w:rPr>
        <w:t>در</w:t>
      </w:r>
      <w:r w:rsidR="00F23966">
        <w:rPr>
          <w:rtl/>
          <w:lang w:bidi="fa-IR"/>
        </w:rPr>
        <w:t xml:space="preserve"> کل، توز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ع</w:t>
      </w:r>
      <w:r w:rsidR="00F23966">
        <w:rPr>
          <w:rtl/>
          <w:lang w:bidi="fa-IR"/>
        </w:rPr>
        <w:t xml:space="preserve"> داده‌ها در 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نمودار نسبتاً 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کنواخت</w:t>
      </w:r>
      <w:r w:rsidR="00F23966">
        <w:rPr>
          <w:rtl/>
          <w:lang w:bidi="fa-IR"/>
        </w:rPr>
        <w:t xml:space="preserve"> است و به‌طور معمول مشاهده نم</w:t>
      </w:r>
      <w:r w:rsidR="00F23966">
        <w:rPr>
          <w:rFonts w:hint="cs"/>
          <w:rtl/>
          <w:lang w:bidi="fa-IR"/>
        </w:rPr>
        <w:t>ی‌</w:t>
      </w:r>
      <w:r w:rsidR="00F23966">
        <w:rPr>
          <w:rFonts w:hint="eastAsia"/>
          <w:rtl/>
          <w:lang w:bidi="fa-IR"/>
        </w:rPr>
        <w:t>شود</w:t>
      </w:r>
      <w:r w:rsidR="00F23966">
        <w:rPr>
          <w:rtl/>
          <w:lang w:bidi="fa-IR"/>
        </w:rPr>
        <w:t xml:space="preserve"> که تعداد ز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داده‌ها در کم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نه</w:t>
      </w:r>
      <w:r w:rsidR="00F23966">
        <w:rPr>
          <w:rtl/>
          <w:lang w:bidi="fa-IR"/>
        </w:rPr>
        <w:t xml:space="preserve"> 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ا</w:t>
      </w:r>
      <w:r w:rsidR="00F23966">
        <w:rPr>
          <w:rtl/>
          <w:lang w:bidi="fa-IR"/>
        </w:rPr>
        <w:t xml:space="preserve"> 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نه</w:t>
      </w:r>
      <w:r w:rsidR="00F23966">
        <w:rPr>
          <w:rtl/>
          <w:lang w:bidi="fa-IR"/>
        </w:rPr>
        <w:t xml:space="preserve"> باشند.</w:t>
      </w:r>
    </w:p>
    <w:p w14:paraId="1EC4E320" w14:textId="18747343" w:rsidR="008B43A9" w:rsidRDefault="00645447" w:rsidP="008B43A9">
      <w:pPr>
        <w:pStyle w:val="Figures"/>
      </w:pPr>
      <w:r>
        <w:rPr>
          <w:lang w:bidi="fa-IR"/>
        </w:rPr>
        <w:drawing>
          <wp:inline distT="0" distB="0" distL="0" distR="0" wp14:anchorId="734386E6" wp14:editId="7982DCC9">
            <wp:extent cx="4572010" cy="3200400"/>
            <wp:effectExtent l="0" t="0" r="0" b="0"/>
            <wp:docPr id="652937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4" b="3436"/>
                    <a:stretch/>
                  </pic:blipFill>
                  <pic:spPr bwMode="auto">
                    <a:xfrm>
                      <a:off x="0" y="0"/>
                      <a:ext cx="45720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0041" w14:textId="6928FF54" w:rsidR="00C257E1" w:rsidRDefault="008B43A9" w:rsidP="008B43A9">
      <w:pPr>
        <w:pStyle w:val="Caption"/>
        <w:rPr>
          <w:rtl/>
        </w:rPr>
      </w:pPr>
      <w:r>
        <w:rPr>
          <w:rtl/>
        </w:rPr>
        <w:t xml:space="preserve">شکل </w:t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STYLEREF</w:instrText>
      </w:r>
      <w:r w:rsidR="00C568A9">
        <w:rPr>
          <w:rtl/>
        </w:rPr>
        <w:instrText xml:space="preserve"> 1 \</w:instrText>
      </w:r>
      <w:r w:rsidR="00C568A9">
        <w:instrText>s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‏2</w:t>
      </w:r>
      <w:r w:rsidR="00C568A9">
        <w:rPr>
          <w:rtl/>
        </w:rPr>
        <w:fldChar w:fldCharType="end"/>
      </w:r>
      <w:r w:rsidR="00C568A9">
        <w:rPr>
          <w:rtl/>
        </w:rPr>
        <w:noBreakHyphen/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SEQ</w:instrText>
      </w:r>
      <w:r w:rsidR="00C568A9">
        <w:rPr>
          <w:rtl/>
        </w:rPr>
        <w:instrText xml:space="preserve"> شکل \* </w:instrText>
      </w:r>
      <w:r w:rsidR="00C568A9">
        <w:instrText>ARABIC \s 1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4</w:t>
      </w:r>
      <w:r w:rsidR="00C568A9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A26C74">
        <w:rPr>
          <w:rtl/>
        </w:rPr>
        <w:t xml:space="preserve">نمودار </w:t>
      </w:r>
      <w:r w:rsidR="00A32B17">
        <w:rPr>
          <w:rFonts w:hint="cs"/>
          <w:rtl/>
        </w:rPr>
        <w:t>باکس پلات از میزان گسترش تومور بر اساس سن افراد</w:t>
      </w:r>
    </w:p>
    <w:p w14:paraId="746D9DBE" w14:textId="5ED35FCF" w:rsidR="00AF4AE8" w:rsidRDefault="00C257E1" w:rsidP="00A50703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همانطور که در تصویر بالا مشاهده می‌کنید،</w:t>
      </w:r>
      <w:r w:rsidR="00703455">
        <w:rPr>
          <w:rFonts w:hint="cs"/>
          <w:rtl/>
          <w:lang w:bidi="fa-IR"/>
        </w:rPr>
        <w:t xml:space="preserve"> به عنوان مثال افراد بین 70 تا 80 سال در مرحله چهارم از میزان گسترش تومور هستند. </w:t>
      </w:r>
      <w:r w:rsidR="00A50703">
        <w:rPr>
          <w:rtl/>
          <w:lang w:bidi="fa-IR"/>
        </w:rPr>
        <w:t>سن متوسط در تشخ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ص</w:t>
      </w:r>
      <w:r w:rsidR="00A50703">
        <w:rPr>
          <w:rtl/>
          <w:lang w:bidi="fa-IR"/>
        </w:rPr>
        <w:t xml:space="preserve"> اول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ه</w:t>
      </w:r>
      <w:r w:rsidR="00A50703">
        <w:rPr>
          <w:rtl/>
          <w:lang w:bidi="fa-IR"/>
        </w:rPr>
        <w:t xml:space="preserve"> پاتولوژ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ک</w:t>
      </w:r>
      <w:r w:rsidR="00A50703">
        <w:rPr>
          <w:rtl/>
          <w:lang w:bidi="fa-IR"/>
        </w:rPr>
        <w:t xml:space="preserve"> حدود 60 سال است.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دامنه</w:t>
      </w:r>
      <w:r w:rsidR="00A50703">
        <w:rPr>
          <w:rtl/>
          <w:lang w:bidi="fa-IR"/>
        </w:rPr>
        <w:t xml:space="preserve"> سن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بس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ار</w:t>
      </w:r>
      <w:r w:rsidR="00A50703">
        <w:rPr>
          <w:rtl/>
          <w:lang w:bidi="fa-IR"/>
        </w:rPr>
        <w:t xml:space="preserve"> گسترده است، از 30 تا 88.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محدوده</w:t>
      </w:r>
      <w:r w:rsidR="00A50703">
        <w:rPr>
          <w:rtl/>
          <w:lang w:bidi="fa-IR"/>
        </w:rPr>
        <w:t xml:space="preserve">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چارک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(</w:t>
      </w:r>
      <w:r w:rsidR="00A50703">
        <w:rPr>
          <w:lang w:bidi="fa-IR"/>
        </w:rPr>
        <w:t>IQR</w:t>
      </w:r>
      <w:r w:rsidR="00A50703">
        <w:rPr>
          <w:rtl/>
          <w:lang w:bidi="fa-IR"/>
        </w:rPr>
        <w:t>) تقر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باً</w:t>
      </w:r>
      <w:r w:rsidR="00A50703">
        <w:rPr>
          <w:rtl/>
          <w:lang w:bidi="fa-IR"/>
        </w:rPr>
        <w:t xml:space="preserve">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48 تا 67 است، به ا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معن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که 50</w:t>
      </w:r>
      <w:r w:rsidR="00A50703">
        <w:rPr>
          <w:rFonts w:ascii="Arial" w:hAnsi="Arial" w:cs="Arial" w:hint="cs"/>
          <w:rtl/>
          <w:lang w:bidi="fa-IR"/>
        </w:rPr>
        <w:t>٪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از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داده</w:t>
      </w:r>
      <w:r w:rsidR="00A50703">
        <w:rPr>
          <w:rFonts w:hint="cs"/>
          <w:rtl/>
          <w:lang w:bidi="fa-IR"/>
        </w:rPr>
        <w:t>‌</w:t>
      </w:r>
      <w:r w:rsidR="00A50703">
        <w:rPr>
          <w:rFonts w:hint="cs"/>
          <w:rtl/>
          <w:lang w:bidi="fa-IR"/>
        </w:rPr>
        <w:t>ها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در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ای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محدوده قرار م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گ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رند</w:t>
      </w:r>
      <w:r w:rsidR="00A50703">
        <w:rPr>
          <w:rtl/>
          <w:lang w:bidi="fa-IR"/>
        </w:rPr>
        <w:t>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چند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نقطه پرت وجود دارد که با نقاط منفرد خارج از سب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ل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ها نشان داده شده است، که نشان م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دهد برخ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از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ماران</w:t>
      </w:r>
      <w:r w:rsidR="00A50703">
        <w:rPr>
          <w:rtl/>
          <w:lang w:bidi="fa-IR"/>
        </w:rPr>
        <w:t xml:space="preserve"> در سن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بس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ار</w:t>
      </w:r>
      <w:r w:rsidR="00A50703">
        <w:rPr>
          <w:rtl/>
          <w:lang w:bidi="fa-IR"/>
        </w:rPr>
        <w:t xml:space="preserve"> جوان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 xml:space="preserve">تر 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</w:t>
      </w:r>
      <w:r w:rsidR="00A50703">
        <w:rPr>
          <w:rtl/>
          <w:lang w:bidi="fa-IR"/>
        </w:rPr>
        <w:t xml:space="preserve"> بزرگ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تر از اکثر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ماران</w:t>
      </w:r>
      <w:r w:rsidR="00A50703">
        <w:rPr>
          <w:rtl/>
          <w:lang w:bidi="fa-IR"/>
        </w:rPr>
        <w:t xml:space="preserve"> در مجموعه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داده تشخ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ص</w:t>
      </w:r>
      <w:r w:rsidR="00A50703">
        <w:rPr>
          <w:rtl/>
          <w:lang w:bidi="fa-IR"/>
        </w:rPr>
        <w:t xml:space="preserve"> داده شده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اند.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توز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ع</w:t>
      </w:r>
      <w:r w:rsidR="00A50703">
        <w:rPr>
          <w:rtl/>
          <w:lang w:bidi="fa-IR"/>
        </w:rPr>
        <w:t xml:space="preserve"> تقر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باً</w:t>
      </w:r>
      <w:r w:rsidR="00A50703">
        <w:rPr>
          <w:rtl/>
          <w:lang w:bidi="fa-IR"/>
        </w:rPr>
        <w:t xml:space="preserve"> متقارن به نظر م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رسد، با کادر در مرکز م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انه</w:t>
      </w:r>
      <w:r w:rsidR="00A50703">
        <w:rPr>
          <w:rtl/>
          <w:lang w:bidi="fa-IR"/>
        </w:rPr>
        <w:t>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گسترش</w:t>
      </w:r>
      <w:r w:rsidR="00A50703">
        <w:rPr>
          <w:rtl/>
          <w:lang w:bidi="fa-IR"/>
        </w:rPr>
        <w:t xml:space="preserve"> داده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ها نسبتاً گسترده به نظر م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رسد، با کادر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که از حدود 43 تا 74 گسترش 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افته</w:t>
      </w:r>
      <w:r w:rsidR="00A50703">
        <w:rPr>
          <w:rtl/>
          <w:lang w:bidi="fa-IR"/>
        </w:rPr>
        <w:t xml:space="preserve"> است.</w:t>
      </w:r>
    </w:p>
    <w:p w14:paraId="49F083DC" w14:textId="0C861C4E" w:rsidR="00835C1D" w:rsidRPr="00AF4AE8" w:rsidRDefault="00835C1D" w:rsidP="00A50703">
      <w:pPr>
        <w:rPr>
          <w:rtl/>
          <w:lang w:bidi="fa-IR"/>
        </w:rPr>
      </w:pPr>
      <w:r>
        <w:rPr>
          <w:rFonts w:hint="cs"/>
          <w:rtl/>
          <w:lang w:bidi="fa-IR"/>
        </w:rPr>
        <w:t>برای مجموعه داده دوم داریم:</w:t>
      </w:r>
    </w:p>
    <w:p w14:paraId="4C83F994" w14:textId="5CEB3C91" w:rsidR="00DB3A6F" w:rsidRDefault="00437F7F" w:rsidP="00437F7F">
      <w:pPr>
        <w:pStyle w:val="Figures"/>
      </w:pPr>
      <w:r w:rsidRPr="00437F7F">
        <w:drawing>
          <wp:inline distT="0" distB="0" distL="0" distR="0" wp14:anchorId="477F6BD4" wp14:editId="51D93D78">
            <wp:extent cx="5579745" cy="3138805"/>
            <wp:effectExtent l="0" t="0" r="0" b="0"/>
            <wp:docPr id="8707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6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0FA" w14:textId="3EBA25BB" w:rsidR="00C257E1" w:rsidRDefault="00DB3A6F" w:rsidP="00DB3A6F">
      <w:pPr>
        <w:pStyle w:val="Caption"/>
        <w:rPr>
          <w:rtl/>
        </w:rPr>
      </w:pPr>
      <w:r>
        <w:rPr>
          <w:rtl/>
        </w:rPr>
        <w:t xml:space="preserve">شکل </w:t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STYLEREF</w:instrText>
      </w:r>
      <w:r w:rsidR="00C568A9">
        <w:rPr>
          <w:rtl/>
        </w:rPr>
        <w:instrText xml:space="preserve"> 1 \</w:instrText>
      </w:r>
      <w:r w:rsidR="00C568A9">
        <w:instrText>s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‏2</w:t>
      </w:r>
      <w:r w:rsidR="00C568A9">
        <w:rPr>
          <w:rtl/>
        </w:rPr>
        <w:fldChar w:fldCharType="end"/>
      </w:r>
      <w:r w:rsidR="00C568A9">
        <w:rPr>
          <w:rtl/>
        </w:rPr>
        <w:noBreakHyphen/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SEQ</w:instrText>
      </w:r>
      <w:r w:rsidR="00C568A9">
        <w:rPr>
          <w:rtl/>
        </w:rPr>
        <w:instrText xml:space="preserve"> شکل \* </w:instrText>
      </w:r>
      <w:r w:rsidR="00C568A9">
        <w:instrText>ARABIC \s 1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5</w:t>
      </w:r>
      <w:r w:rsidR="00C568A9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="00AD0310">
        <w:rPr>
          <w:rFonts w:hint="cs"/>
          <w:rtl/>
        </w:rPr>
        <w:t xml:space="preserve">خروجی کد برنامه برای مجموعه داده </w:t>
      </w:r>
      <w:r w:rsidR="00AD0310">
        <w:rPr>
          <w:rFonts w:hint="cs"/>
          <w:rtl/>
        </w:rPr>
        <w:t>دوم</w:t>
      </w:r>
    </w:p>
    <w:p w14:paraId="43830C91" w14:textId="1CC73C38" w:rsidR="00991105" w:rsidRDefault="00BA79CD" w:rsidP="00BA79C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در تصویر بالا مشاهده می‌کنید، شاخص‌های آماری مد میانه و میانگین از </w:t>
      </w:r>
      <w:r>
        <w:rPr>
          <w:rFonts w:hint="cs"/>
          <w:rtl/>
          <w:lang w:bidi="fa-IR"/>
        </w:rPr>
        <w:t>شغل</w:t>
      </w:r>
      <w:r>
        <w:rPr>
          <w:rFonts w:hint="cs"/>
          <w:rtl/>
          <w:lang w:bidi="fa-IR"/>
        </w:rPr>
        <w:t xml:space="preserve"> افراد، </w:t>
      </w:r>
      <w:r>
        <w:rPr>
          <w:rFonts w:hint="cs"/>
          <w:rtl/>
          <w:lang w:bidi="fa-IR"/>
        </w:rPr>
        <w:t>حقوق پایه</w:t>
      </w:r>
      <w:r>
        <w:rPr>
          <w:rFonts w:hint="cs"/>
          <w:rtl/>
          <w:lang w:bidi="fa-IR"/>
        </w:rPr>
        <w:t xml:space="preserve"> آن‌ها و</w:t>
      </w:r>
      <w:r>
        <w:rPr>
          <w:rFonts w:hint="cs"/>
          <w:rtl/>
          <w:lang w:bidi="fa-IR"/>
        </w:rPr>
        <w:t xml:space="preserve"> حقوق اضافه کاری و مزیا و در مجموع کل درآمد آن‌ها ر</w:t>
      </w:r>
      <w:r>
        <w:rPr>
          <w:rFonts w:hint="cs"/>
          <w:rtl/>
          <w:lang w:bidi="fa-IR"/>
        </w:rPr>
        <w:t>ا مشاهده می‌کنید.</w:t>
      </w:r>
    </w:p>
    <w:p w14:paraId="0B88CC75" w14:textId="712AE31B" w:rsidR="00BA79CD" w:rsidRDefault="00B17417" w:rsidP="00B17417">
      <w:pPr>
        <w:pStyle w:val="Figures"/>
        <w:rPr>
          <w:lang w:bidi="fa-IR"/>
        </w:rPr>
      </w:pPr>
      <w:r>
        <w:rPr>
          <w:lang w:bidi="fa-IR"/>
        </w:rPr>
        <w:lastRenderedPageBreak/>
        <w:drawing>
          <wp:inline distT="0" distB="0" distL="0" distR="0" wp14:anchorId="2D96533D" wp14:editId="06E474E1">
            <wp:extent cx="3427734" cy="2743200"/>
            <wp:effectExtent l="0" t="0" r="0" b="0"/>
            <wp:docPr id="49754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70CC" w14:textId="16C5AA75" w:rsidR="00C257E1" w:rsidRDefault="00991105" w:rsidP="00991105">
      <w:pPr>
        <w:pStyle w:val="Caption"/>
        <w:rPr>
          <w:rtl/>
        </w:rPr>
      </w:pPr>
      <w:r>
        <w:rPr>
          <w:rtl/>
        </w:rPr>
        <w:t xml:space="preserve">شکل </w:t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STYLEREF</w:instrText>
      </w:r>
      <w:r w:rsidR="00C568A9">
        <w:rPr>
          <w:rtl/>
        </w:rPr>
        <w:instrText xml:space="preserve"> 1 \</w:instrText>
      </w:r>
      <w:r w:rsidR="00C568A9">
        <w:instrText>s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‏2</w:t>
      </w:r>
      <w:r w:rsidR="00C568A9">
        <w:rPr>
          <w:rtl/>
        </w:rPr>
        <w:fldChar w:fldCharType="end"/>
      </w:r>
      <w:r w:rsidR="00C568A9">
        <w:rPr>
          <w:rtl/>
        </w:rPr>
        <w:noBreakHyphen/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SEQ</w:instrText>
      </w:r>
      <w:r w:rsidR="00C568A9">
        <w:rPr>
          <w:rtl/>
        </w:rPr>
        <w:instrText xml:space="preserve"> شکل \* </w:instrText>
      </w:r>
      <w:r w:rsidR="00C568A9">
        <w:instrText>ARABIC \s 1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6</w:t>
      </w:r>
      <w:r w:rsidR="00C568A9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0A5749">
        <w:rPr>
          <w:rtl/>
        </w:rPr>
        <w:t xml:space="preserve">نمودار </w:t>
      </w:r>
      <w:r w:rsidR="00B17417">
        <w:rPr>
          <w:rFonts w:hint="cs"/>
          <w:rtl/>
        </w:rPr>
        <w:t>باکس پلات حقوق اضافه کاری</w:t>
      </w:r>
    </w:p>
    <w:p w14:paraId="01998C7B" w14:textId="63710F27" w:rsidR="00C257E1" w:rsidRDefault="00C257E1" w:rsidP="00C257E1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216814">
        <w:rPr>
          <w:rFonts w:hint="cs"/>
          <w:rtl/>
          <w:lang w:bidi="fa-IR"/>
        </w:rPr>
        <w:t xml:space="preserve"> </w:t>
      </w:r>
      <w:r w:rsidR="00B17417">
        <w:rPr>
          <w:rFonts w:hint="cs"/>
          <w:rtl/>
          <w:lang w:bidi="fa-IR"/>
        </w:rPr>
        <w:t>در اکثر شغل‌ها حقوق اضافه کاری صفر هست؛ اما در چند مورد خاص پرداخت اضافه کاری به 200000 هم رسیده است.</w:t>
      </w:r>
    </w:p>
    <w:p w14:paraId="38CFB76F" w14:textId="1C30FF04" w:rsidR="006C78CC" w:rsidRDefault="00597B45" w:rsidP="006C78CC">
      <w:pPr>
        <w:pStyle w:val="Figures"/>
      </w:pPr>
      <w:r>
        <w:drawing>
          <wp:inline distT="0" distB="0" distL="0" distR="0" wp14:anchorId="1EB3F9D2" wp14:editId="42E7F02E">
            <wp:extent cx="3427727" cy="2743200"/>
            <wp:effectExtent l="0" t="0" r="0" b="0"/>
            <wp:docPr id="1918544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27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B7F5" w14:textId="55D66016" w:rsidR="00597B45" w:rsidRPr="00597B45" w:rsidRDefault="006C78CC" w:rsidP="00597B45">
      <w:pPr>
        <w:pStyle w:val="Caption"/>
      </w:pPr>
      <w:r>
        <w:rPr>
          <w:rtl/>
        </w:rPr>
        <w:t xml:space="preserve">شکل </w:t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STYLEREF</w:instrText>
      </w:r>
      <w:r w:rsidR="00C568A9">
        <w:rPr>
          <w:rtl/>
        </w:rPr>
        <w:instrText xml:space="preserve"> 1 \</w:instrText>
      </w:r>
      <w:r w:rsidR="00C568A9">
        <w:instrText>s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‏2</w:t>
      </w:r>
      <w:r w:rsidR="00C568A9">
        <w:rPr>
          <w:rtl/>
        </w:rPr>
        <w:fldChar w:fldCharType="end"/>
      </w:r>
      <w:r w:rsidR="00C568A9">
        <w:rPr>
          <w:rtl/>
        </w:rPr>
        <w:noBreakHyphen/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SEQ</w:instrText>
      </w:r>
      <w:r w:rsidR="00C568A9">
        <w:rPr>
          <w:rtl/>
        </w:rPr>
        <w:instrText xml:space="preserve"> شکل \* </w:instrText>
      </w:r>
      <w:r w:rsidR="00C568A9">
        <w:instrText>ARABIC \s 1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7</w:t>
      </w:r>
      <w:r w:rsidR="00C568A9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486B17">
        <w:rPr>
          <w:rtl/>
        </w:rPr>
        <w:t xml:space="preserve">نمودار </w:t>
      </w:r>
      <w:r w:rsidR="00597B45">
        <w:rPr>
          <w:rFonts w:hint="cs"/>
          <w:rtl/>
        </w:rPr>
        <w:t xml:space="preserve">باکس پلات </w:t>
      </w:r>
      <w:r w:rsidR="00597B45">
        <w:rPr>
          <w:rFonts w:hint="cs"/>
          <w:rtl/>
        </w:rPr>
        <w:t>مزایا</w:t>
      </w:r>
    </w:p>
    <w:p w14:paraId="781405F0" w14:textId="72580111" w:rsidR="00B64E47" w:rsidRDefault="008B43A9" w:rsidP="00AF4AE8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79215F">
        <w:rPr>
          <w:rFonts w:hint="cs"/>
          <w:rtl/>
          <w:lang w:bidi="fa-IR"/>
        </w:rPr>
        <w:t xml:space="preserve"> </w:t>
      </w:r>
      <w:r w:rsidR="00F5183F">
        <w:rPr>
          <w:rFonts w:hint="cs"/>
          <w:rtl/>
          <w:lang w:bidi="fa-IR"/>
        </w:rPr>
        <w:t>مزایا چیزی حدود صفر تا 70000 است و در موارد خاص به 200000 هم رسیده است</w:t>
      </w:r>
      <w:r w:rsidR="0079215F">
        <w:rPr>
          <w:rFonts w:hint="cs"/>
          <w:rtl/>
          <w:lang w:bidi="fa-IR"/>
        </w:rPr>
        <w:t>.</w:t>
      </w:r>
    </w:p>
    <w:p w14:paraId="0EAE1445" w14:textId="36525DE5" w:rsidR="00B64E47" w:rsidRDefault="00CD0919" w:rsidP="00CD0919">
      <w:pPr>
        <w:pStyle w:val="Figures"/>
      </w:pPr>
      <w:r w:rsidRPr="00CD0919">
        <w:lastRenderedPageBreak/>
        <w:drawing>
          <wp:inline distT="0" distB="0" distL="0" distR="0" wp14:anchorId="73B5FDB2" wp14:editId="0C6FC12C">
            <wp:extent cx="5572760" cy="1859280"/>
            <wp:effectExtent l="0" t="0" r="0" b="0"/>
            <wp:docPr id="17939183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910C" w14:textId="2003EB42" w:rsidR="008B43A9" w:rsidRDefault="00B64E47" w:rsidP="00B64E47">
      <w:pPr>
        <w:pStyle w:val="Caption"/>
        <w:rPr>
          <w:rtl/>
        </w:rPr>
      </w:pPr>
      <w:r>
        <w:rPr>
          <w:rtl/>
        </w:rPr>
        <w:t xml:space="preserve">شکل </w:t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STYLEREF</w:instrText>
      </w:r>
      <w:r w:rsidR="00C568A9">
        <w:rPr>
          <w:rtl/>
        </w:rPr>
        <w:instrText xml:space="preserve"> 1 \</w:instrText>
      </w:r>
      <w:r w:rsidR="00C568A9">
        <w:instrText>s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‏2</w:t>
      </w:r>
      <w:r w:rsidR="00C568A9">
        <w:rPr>
          <w:rtl/>
        </w:rPr>
        <w:fldChar w:fldCharType="end"/>
      </w:r>
      <w:r w:rsidR="00C568A9">
        <w:rPr>
          <w:rtl/>
        </w:rPr>
        <w:noBreakHyphen/>
      </w:r>
      <w:r w:rsidR="00C568A9">
        <w:rPr>
          <w:rtl/>
        </w:rPr>
        <w:fldChar w:fldCharType="begin"/>
      </w:r>
      <w:r w:rsidR="00C568A9">
        <w:rPr>
          <w:rtl/>
        </w:rPr>
        <w:instrText xml:space="preserve"> </w:instrText>
      </w:r>
      <w:r w:rsidR="00C568A9">
        <w:instrText>SEQ</w:instrText>
      </w:r>
      <w:r w:rsidR="00C568A9">
        <w:rPr>
          <w:rtl/>
        </w:rPr>
        <w:instrText xml:space="preserve"> شکل \* </w:instrText>
      </w:r>
      <w:r w:rsidR="00C568A9">
        <w:instrText>ARABIC \s 1</w:instrText>
      </w:r>
      <w:r w:rsidR="00C568A9">
        <w:rPr>
          <w:rtl/>
        </w:rPr>
        <w:instrText xml:space="preserve"> </w:instrText>
      </w:r>
      <w:r w:rsidR="00C568A9">
        <w:rPr>
          <w:rtl/>
        </w:rPr>
        <w:fldChar w:fldCharType="separate"/>
      </w:r>
      <w:r w:rsidR="00EA7376">
        <w:rPr>
          <w:noProof/>
          <w:rtl/>
        </w:rPr>
        <w:t>8</w:t>
      </w:r>
      <w:r w:rsidR="00C568A9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A4B87">
        <w:rPr>
          <w:rtl/>
        </w:rPr>
        <w:t>نمودار ه</w:t>
      </w:r>
      <w:r w:rsidRPr="009A4B87">
        <w:rPr>
          <w:rFonts w:hint="cs"/>
          <w:rtl/>
        </w:rPr>
        <w:t>ی</w:t>
      </w:r>
      <w:r w:rsidRPr="009A4B87">
        <w:rPr>
          <w:rFonts w:hint="eastAsia"/>
          <w:rtl/>
        </w:rPr>
        <w:t>ستوگرام</w:t>
      </w:r>
      <w:r w:rsidRPr="009A4B87">
        <w:rPr>
          <w:rtl/>
        </w:rPr>
        <w:t xml:space="preserve"> </w:t>
      </w:r>
      <w:r>
        <w:rPr>
          <w:rFonts w:hint="cs"/>
          <w:rtl/>
        </w:rPr>
        <w:t>درآمد افراد بر اساس جنسیت آن‌ها</w:t>
      </w:r>
    </w:p>
    <w:p w14:paraId="7513805A" w14:textId="30312B1D" w:rsidR="00AF4AE8" w:rsidRDefault="00AF4AE8" w:rsidP="00AF4AE8">
      <w:pPr>
        <w:rPr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6402DA">
        <w:rPr>
          <w:rFonts w:hint="cs"/>
          <w:rtl/>
          <w:lang w:bidi="fa-IR"/>
        </w:rPr>
        <w:t xml:space="preserve"> تقریبا 60 درصد درآمد مردان کمتر از 50 هزار دلار است. در حالی که تقریبا 90 درصد درآمد زنان در این دیتاست کمتر از 50 هزار دلار است.</w:t>
      </w:r>
      <w:r w:rsidR="004E7F29">
        <w:rPr>
          <w:rFonts w:hint="cs"/>
          <w:rtl/>
          <w:lang w:bidi="fa-IR"/>
        </w:rPr>
        <w:t xml:space="preserve"> این نشان می‌دهد که 40 درصد مردان شغل‌های پر درآمد دارند در حالی که 10 درصد زنان شغل‌های پر درآمد دارند.</w:t>
      </w:r>
    </w:p>
    <w:p w14:paraId="2203FE3D" w14:textId="53EC94F3" w:rsidR="00C568A9" w:rsidRDefault="00CD0919" w:rsidP="00CD0919">
      <w:pPr>
        <w:pStyle w:val="Figures"/>
      </w:pPr>
      <w:r w:rsidRPr="00CD0919">
        <w:drawing>
          <wp:inline distT="0" distB="0" distL="0" distR="0" wp14:anchorId="54CC7201" wp14:editId="14A68943">
            <wp:extent cx="5572760" cy="1859280"/>
            <wp:effectExtent l="0" t="0" r="0" b="0"/>
            <wp:docPr id="746200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A7BB" w14:textId="2F83DF23" w:rsidR="00C568A9" w:rsidRDefault="00C568A9" w:rsidP="00C568A9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EA7376"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EA7376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>: نمودار هیستوگرام نوع شغل افراد</w:t>
      </w:r>
    </w:p>
    <w:p w14:paraId="287ABAB4" w14:textId="0FD85036" w:rsidR="00C568A9" w:rsidRDefault="00C568A9" w:rsidP="00C568A9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E62E59">
        <w:rPr>
          <w:rFonts w:hint="cs"/>
          <w:rtl/>
          <w:lang w:bidi="fa-IR"/>
        </w:rPr>
        <w:t xml:space="preserve"> اکثر افراد این دیتاست در شغل‌های </w:t>
      </w:r>
      <w:r w:rsidR="00E62E59" w:rsidRPr="00E62E59">
        <w:rPr>
          <w:lang w:bidi="fa-IR"/>
        </w:rPr>
        <w:t>Prof-specialty</w:t>
      </w:r>
      <w:r w:rsidR="00E62E59">
        <w:rPr>
          <w:rFonts w:hint="cs"/>
          <w:rtl/>
          <w:lang w:bidi="fa-IR"/>
        </w:rPr>
        <w:t xml:space="preserve"> و </w:t>
      </w:r>
      <w:r w:rsidR="00E62E59" w:rsidRPr="00E62E59">
        <w:rPr>
          <w:lang w:bidi="fa-IR"/>
        </w:rPr>
        <w:t>Adm-clerical</w:t>
      </w:r>
      <w:r w:rsidR="00E62E59">
        <w:rPr>
          <w:rFonts w:hint="cs"/>
          <w:rtl/>
          <w:lang w:bidi="fa-IR"/>
        </w:rPr>
        <w:t xml:space="preserve"> هستند.</w:t>
      </w:r>
    </w:p>
    <w:p w14:paraId="57B6AA93" w14:textId="77777777" w:rsidR="00CD0919" w:rsidRDefault="00CD0919" w:rsidP="00C568A9">
      <w:pPr>
        <w:rPr>
          <w:rtl/>
          <w:lang w:bidi="fa-IR"/>
        </w:rPr>
      </w:pPr>
    </w:p>
    <w:p w14:paraId="449AA983" w14:textId="4FC51B57" w:rsidR="00CD0919" w:rsidRDefault="00CD0919" w:rsidP="00CD0919">
      <w:pPr>
        <w:pStyle w:val="Figures"/>
        <w:rPr>
          <w:rtl/>
          <w:lang w:bidi="fa-IR"/>
        </w:rPr>
      </w:pPr>
      <w:r>
        <w:rPr>
          <w:lang w:bidi="fa-IR"/>
        </w:rPr>
        <w:drawing>
          <wp:inline distT="0" distB="0" distL="0" distR="0" wp14:anchorId="646B23FA" wp14:editId="7F66BA67">
            <wp:extent cx="5572760" cy="1859280"/>
            <wp:effectExtent l="0" t="0" r="0" b="0"/>
            <wp:docPr id="1123496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6C00" w14:textId="77777777" w:rsidR="00CD0919" w:rsidRDefault="00CD0919" w:rsidP="00C568A9">
      <w:pPr>
        <w:rPr>
          <w:rtl/>
          <w:lang w:bidi="fa-IR"/>
        </w:rPr>
      </w:pPr>
    </w:p>
    <w:p w14:paraId="0ED895E3" w14:textId="77777777" w:rsidR="00CD0919" w:rsidRDefault="00CD0919" w:rsidP="00CD0919">
      <w:pPr>
        <w:pStyle w:val="Figures"/>
        <w:rPr>
          <w:rtl/>
          <w:lang w:bidi="fa-IR"/>
        </w:rPr>
      </w:pPr>
      <w:r>
        <w:rPr>
          <w:lang w:bidi="fa-IR"/>
        </w:rPr>
        <w:lastRenderedPageBreak/>
        <w:drawing>
          <wp:inline distT="0" distB="0" distL="0" distR="0" wp14:anchorId="53892053" wp14:editId="65EF4007">
            <wp:extent cx="5572760" cy="1859280"/>
            <wp:effectExtent l="0" t="0" r="0" b="0"/>
            <wp:docPr id="3448287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63DD" w14:textId="7A40465F" w:rsidR="00CD0919" w:rsidRPr="00C568A9" w:rsidRDefault="00CD0919" w:rsidP="00CD0919">
      <w:pPr>
        <w:pStyle w:val="Figures"/>
        <w:rPr>
          <w:lang w:bidi="fa-IR"/>
        </w:rPr>
      </w:pPr>
      <w:r w:rsidRPr="00CD0919">
        <w:drawing>
          <wp:inline distT="0" distB="0" distL="0" distR="0" wp14:anchorId="3F5E4529" wp14:editId="4D3FE76E">
            <wp:extent cx="5572760" cy="1859280"/>
            <wp:effectExtent l="0" t="0" r="0" b="0"/>
            <wp:docPr id="18949181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6586" w14:textId="58B6ED5F" w:rsidR="002D4090" w:rsidRDefault="002D4090" w:rsidP="002D4090">
      <w:pPr>
        <w:keepNext/>
        <w:pageBreakBefore/>
        <w:spacing w:before="240" w:after="240"/>
        <w:outlineLvl w:val="0"/>
        <w:rPr>
          <w:rFonts w:cs="B Titr"/>
          <w:b/>
          <w:bCs/>
          <w:kern w:val="32"/>
          <w:sz w:val="36"/>
          <w:szCs w:val="36"/>
        </w:rPr>
      </w:pPr>
      <w:r>
        <w:rPr>
          <w:rFonts w:cs="B Titr" w:hint="cs"/>
          <w:b/>
          <w:bCs/>
          <w:kern w:val="32"/>
          <w:sz w:val="36"/>
          <w:szCs w:val="36"/>
          <w:rtl/>
        </w:rPr>
        <w:lastRenderedPageBreak/>
        <w:t>پیوست</w:t>
      </w:r>
    </w:p>
    <w:p w14:paraId="1A519010" w14:textId="3CFB6371" w:rsidR="00A872D1" w:rsidRDefault="005F7F7D" w:rsidP="00A16250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  <w:r w:rsidRPr="00851D08">
        <w:rPr>
          <w:rFonts w:asciiTheme="minorHAnsi" w:hAnsiTheme="minorHAnsi" w:cstheme="minorBidi"/>
          <w:b/>
          <w:bCs/>
          <w:sz w:val="28"/>
          <w:szCs w:val="28"/>
          <w:rtl/>
        </w:rPr>
        <w:t>کد</w:t>
      </w:r>
      <w:r w:rsidR="00B564FF"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برنامه</w:t>
      </w:r>
      <w:r w:rsidR="004E7C8E"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برای مجموعه داده اول</w:t>
      </w:r>
    </w:p>
    <w:p w14:paraId="062707B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</w:t>
      </w:r>
      <w:proofErr w:type="gramEnd"/>
    </w:p>
    <w:p w14:paraId="2260972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seaborn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</w:t>
      </w:r>
      <w:proofErr w:type="spellEnd"/>
      <w:proofErr w:type="gramEnd"/>
    </w:p>
    <w:p w14:paraId="6E92B30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pandas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pd</w:t>
      </w:r>
      <w:proofErr w:type="gramEnd"/>
    </w:p>
    <w:p w14:paraId="0CEB6F9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from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matplotlib </w:t>
      </w: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pyplot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plt</w:t>
      </w:r>
      <w:proofErr w:type="spellEnd"/>
    </w:p>
    <w:p w14:paraId="3F25799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EF8BF2E" w14:textId="0F1467FF" w:rsid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  <w:rtl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dataset1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pd.read</w:t>
      </w:r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_csv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'dataset1.csv'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A0E9A35" w14:textId="77777777" w:rsid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  <w:rtl/>
        </w:rPr>
      </w:pPr>
    </w:p>
    <w:p w14:paraId="5D7E35A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7CB32EF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Age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96DD1F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age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751CD41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age.mean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6E01244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3CD9EBB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age.median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0F33EA2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'Mean:'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5AA8F8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(age))</w:t>
      </w:r>
    </w:p>
    <w:p w14:paraId="0B50A16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F4BEBB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0E9DBCE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(age,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bins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20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4645DA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968CB6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450B13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AB9A0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040822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5CD6E20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506B3A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Tumor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276C2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tumor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5C6C12F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(tumor)</w:t>
      </w:r>
    </w:p>
    <w:p w14:paraId="39216E6B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295D80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98DB0F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2BCA58C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(tumor)</w:t>
      </w:r>
    </w:p>
    <w:p w14:paraId="0CBBD55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CF3E2F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356E35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75C50A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B8E0A0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3238AB4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58D054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Node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E0FCE6E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node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1F6F2BC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(node)</w:t>
      </w:r>
    </w:p>
    <w:p w14:paraId="06F0292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66749D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3883E9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CD68C10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(node)</w:t>
      </w:r>
    </w:p>
    <w:p w14:paraId="6DC80DC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EC5DF4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813084B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D32283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83DD9A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7D4291F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13A665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AJCC Stage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875473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 Stage'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063AC003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E4F1A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817873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9AAD98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A68627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19564AF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B44936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proofErr w:type="spellStart"/>
      <w:r w:rsidRPr="00A16250">
        <w:rPr>
          <w:rFonts w:ascii="Consolas" w:hAnsi="Consolas" w:cs="Times New Roman"/>
          <w:color w:val="5BEC9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0D7736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4738EA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proofErr w:type="spellStart"/>
      <w:r w:rsidRPr="00A16250">
        <w:rPr>
          <w:rFonts w:ascii="Consolas" w:hAnsi="Consolas" w:cs="Times New Roman"/>
          <w:color w:val="5BEC9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5BEC95"/>
          <w:sz w:val="18"/>
          <w:szCs w:val="18"/>
        </w:rPr>
        <w:t xml:space="preserve">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034CB7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'AJCCStage.png'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46ED83F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B6AA2F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707A84"/>
          <w:sz w:val="18"/>
          <w:szCs w:val="18"/>
        </w:rPr>
        <w:t># ============ boxplot ==============</w:t>
      </w:r>
    </w:p>
    <w:p w14:paraId="54FA6213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2491614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D979B5"/>
          <w:sz w:val="18"/>
          <w:szCs w:val="18"/>
        </w:rPr>
        <w:t>x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y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data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dataset1)</w:t>
      </w:r>
    </w:p>
    <w:p w14:paraId="784D834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'Boxplot Age &amp; Tumor.png'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0B16A1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14002F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FBDCAC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D979B5"/>
          <w:sz w:val="18"/>
          <w:szCs w:val="18"/>
        </w:rPr>
        <w:t>x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y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 Stage'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data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dataset1)</w:t>
      </w:r>
    </w:p>
    <w:p w14:paraId="5295E153" w14:textId="422933D0" w:rsidR="00A16250" w:rsidRPr="00A16250" w:rsidRDefault="00A16250" w:rsidP="005B4C92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'Boxplot Age &amp; AJCC Stage.png'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FB15C28" w14:textId="77777777" w:rsidR="005B4C92" w:rsidRDefault="005B4C92" w:rsidP="005B4C92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</w:p>
    <w:p w14:paraId="6E3AA772" w14:textId="66764C8B" w:rsidR="005B4C92" w:rsidRDefault="005B4C92" w:rsidP="005B4C92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  <w:r w:rsidRPr="00851D08">
        <w:rPr>
          <w:rFonts w:asciiTheme="minorHAnsi" w:hAnsiTheme="minorHAnsi" w:cstheme="minorBidi"/>
          <w:b/>
          <w:bCs/>
          <w:sz w:val="28"/>
          <w:szCs w:val="28"/>
          <w:rtl/>
        </w:rPr>
        <w:t>کد</w:t>
      </w:r>
      <w:r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برنامه برای مجموعه داده دوم</w:t>
      </w:r>
    </w:p>
    <w:p w14:paraId="2C4B0F9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statistics</w:t>
      </w:r>
      <w:proofErr w:type="gramEnd"/>
    </w:p>
    <w:p w14:paraId="56A2004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seaborn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</w:t>
      </w:r>
      <w:proofErr w:type="spellEnd"/>
      <w:proofErr w:type="gramEnd"/>
    </w:p>
    <w:p w14:paraId="1FF177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pandas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</w:t>
      </w:r>
      <w:proofErr w:type="gramEnd"/>
    </w:p>
    <w:p w14:paraId="0D792C8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from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matplotlib </w:t>
      </w: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pyplot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plt</w:t>
      </w:r>
      <w:proofErr w:type="spellEnd"/>
    </w:p>
    <w:p w14:paraId="7CADA25C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C3A9E8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def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FFEA6B"/>
          <w:sz w:val="18"/>
          <w:szCs w:val="18"/>
        </w:rPr>
        <w:t>boxplot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name</w:t>
      </w:r>
      <w:r w:rsidRPr="00B740EB">
        <w:rPr>
          <w:rFonts w:ascii="Consolas" w:hAnsi="Consolas" w:cs="Times New Roman"/>
          <w:color w:val="939DA5"/>
          <w:sz w:val="18"/>
          <w:szCs w:val="18"/>
        </w:rPr>
        <w:t>):</w:t>
      </w:r>
    </w:p>
    <w:p w14:paraId="5FE08BA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24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45AE4C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y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data)</w:t>
      </w:r>
    </w:p>
    <w:p w14:paraId="6E0889D3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</w:t>
      </w:r>
      <w:proofErr w:type="spellStart"/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plt.yticks</w:t>
      </w:r>
      <w:proofErr w:type="spellEnd"/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(rotation=45, ha="right")</w:t>
      </w:r>
    </w:p>
    <w:p w14:paraId="589C5F6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plt.yticks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ha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"left"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20601D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(name)</w:t>
      </w:r>
    </w:p>
    <w:p w14:paraId="29AA6BF4" w14:textId="22E7D62B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+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name </w:t>
      </w:r>
      <w:r w:rsidRPr="00B740EB">
        <w:rPr>
          <w:rFonts w:ascii="Consolas" w:hAnsi="Consolas" w:cs="Times New Roman"/>
          <w:color w:val="FFFFFF"/>
          <w:sz w:val="18"/>
          <w:szCs w:val="18"/>
        </w:rPr>
        <w:t>+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'.</w:t>
      </w:r>
      <w:proofErr w:type="spellStart"/>
      <w:r w:rsidRPr="00B740EB">
        <w:rPr>
          <w:rFonts w:ascii="Consolas" w:hAnsi="Consolas" w:cs="Times New Roman"/>
          <w:color w:val="5BEC95"/>
          <w:sz w:val="18"/>
          <w:szCs w:val="18"/>
        </w:rPr>
        <w:t>png</w:t>
      </w:r>
      <w:proofErr w:type="spellEnd"/>
      <w:r w:rsidRPr="00B740EB">
        <w:rPr>
          <w:rFonts w:ascii="Consolas" w:hAnsi="Consolas" w:cs="Times New Roman"/>
          <w:color w:val="5BEC95"/>
          <w:sz w:val="18"/>
          <w:szCs w:val="18"/>
        </w:rPr>
        <w:t>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  <w:r w:rsidRPr="00B740EB">
        <w:rPr>
          <w:rFonts w:ascii="Consolas" w:hAnsi="Consolas" w:cs="Times New Roman"/>
          <w:color w:val="939DA5"/>
          <w:sz w:val="18"/>
          <w:szCs w:val="18"/>
        </w:rPr>
        <w:br/>
      </w:r>
    </w:p>
    <w:p w14:paraId="09FC472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lastRenderedPageBreak/>
        <w:t xml:space="preserve">dataset2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pd.read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_csv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'dataset2.csv'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E42A95E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E683AD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Job Title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042B4AD" w14:textId="60C5955B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4A1A35C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FEC18C0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7F7E58E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Base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26CB33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'Base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444E3F7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08E58D3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966B69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2478A41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33CC8C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0986B8F7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072943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Overtime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AD4D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1179D52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09F36D3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AB1E9B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65EF7C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4555EC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13EF31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370032D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DAB1D2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488A19B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50A46D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Overtime Pay.png'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64BB3F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144D8B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Other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939A15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'Other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02F06D4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C9D771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1FED901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7BD5C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6FAAF6F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A292B8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Benefits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878FEE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Benefits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64D83B6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66C144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Benefits.median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0B526ED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Benefits.mean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472E46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(Benefits))</w:t>
      </w:r>
    </w:p>
    <w:p w14:paraId="2A3163B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3CAF34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BE4443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5F1A904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91DF5D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Benefits.png'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6E2C1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769DBA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lastRenderedPageBreak/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Total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C030CA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3C09232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597849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60C739E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5605159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5B01AF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007DCB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8ABF21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17721A8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F70177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Total Pay.png'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A40FE1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A603AE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Total Pay &amp; Benefits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8C0908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7E745D8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51342A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949AEB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Total Pay &amp; Benefits.png'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AC06B28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D248E09" w14:textId="26CC4BCA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># ================= boxplot =================</w:t>
      </w:r>
    </w:p>
    <w:p w14:paraId="6E69BB9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PROGRAMMER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'PROGRAMMER'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94FA01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([PROGRAMMER])</w:t>
      </w:r>
    </w:p>
    <w:p w14:paraId="2EBEABB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'PROGRAMMER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3CD6463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99127E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COMPUTER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'COMPUTER'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30B5492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([COMPUTER])</w:t>
      </w:r>
    </w:p>
    <w:p w14:paraId="35C4FEE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'COMPUTER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174405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3D5CBB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ENGINEERING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'ENGINEERING'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7BF5BB9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([ENGINEERING])</w:t>
      </w:r>
    </w:p>
    <w:p w14:paraId="1D2B91D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'ENGINEERING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B85A45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0FD836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># RESEARCHER = dataset2[</w:t>
      </w:r>
      <w:proofErr w:type="spellStart"/>
      <w:r w:rsidRPr="00B740EB">
        <w:rPr>
          <w:rFonts w:ascii="Consolas" w:hAnsi="Consolas" w:cs="Times New Roman"/>
          <w:color w:val="707A84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707A84"/>
          <w:sz w:val="18"/>
          <w:szCs w:val="18"/>
        </w:rPr>
        <w:t>('RESEARCHER')]</w:t>
      </w:r>
    </w:p>
    <w:p w14:paraId="58A6E74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data = </w:t>
      </w:r>
      <w:proofErr w:type="spellStart"/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([RESEARCHER])</w:t>
      </w:r>
    </w:p>
    <w:p w14:paraId="1604497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</w:t>
      </w:r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data, 'RESEARCHER &amp; Total Pay &amp; Benefits')</w:t>
      </w:r>
    </w:p>
    <w:p w14:paraId="3D843C6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50E9FF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PHYSICIANANDSURGEON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'PHYSICIAN AND SURGEON'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D1B07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([PHYSICIANANDSURGEON])</w:t>
      </w:r>
    </w:p>
    <w:p w14:paraId="40F29B5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'PHYSICIAN AND SURGEON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63D1D3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1966F9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DENTIST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'DENTIST'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343DEE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([DENTIST])</w:t>
      </w:r>
    </w:p>
    <w:p w14:paraId="3DCC199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'DENTIST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7399EBA" w14:textId="77777777" w:rsidR="00A16250" w:rsidRPr="00B740EB" w:rsidRDefault="00A16250" w:rsidP="00A16250">
      <w:pPr>
        <w:rPr>
          <w:lang w:bidi="fa-IR"/>
        </w:rPr>
      </w:pPr>
    </w:p>
    <w:sectPr w:rsidR="00A16250" w:rsidRPr="00B740EB" w:rsidSect="00FE130E">
      <w:footerReference w:type="default" r:id="rId24"/>
      <w:footnotePr>
        <w:numRestart w:val="eachPage"/>
      </w:footnotePr>
      <w:endnotePr>
        <w:numFmt w:val="decimal"/>
      </w:endnotePr>
      <w:type w:val="continuous"/>
      <w:pgSz w:w="11907" w:h="16839"/>
      <w:pgMar w:top="1418" w:right="1418" w:bottom="1134" w:left="1418" w:header="720" w:footer="567" w:gutter="284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EF11F" w14:textId="77777777" w:rsidR="00A76B5D" w:rsidRPr="00213560" w:rsidRDefault="00A76B5D" w:rsidP="00213560">
      <w:pPr>
        <w:bidi w:val="0"/>
        <w:rPr>
          <w:sz w:val="2"/>
          <w:lang w:bidi="fa-IR"/>
        </w:rPr>
      </w:pPr>
    </w:p>
  </w:endnote>
  <w:endnote w:type="continuationSeparator" w:id="0">
    <w:p w14:paraId="451AB0CB" w14:textId="77777777" w:rsidR="00A76B5D" w:rsidRPr="008A3624" w:rsidRDefault="00A76B5D" w:rsidP="008A3624">
      <w:pPr>
        <w:bidi w:val="0"/>
        <w:rPr>
          <w:sz w:val="4"/>
          <w:lang w:bidi="fa-IR"/>
        </w:rPr>
      </w:pPr>
    </w:p>
  </w:endnote>
  <w:endnote w:type="continuationNotice" w:id="1">
    <w:p w14:paraId="29AA87F0" w14:textId="77777777" w:rsidR="00A76B5D" w:rsidRPr="008A3624" w:rsidRDefault="00A76B5D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59730322"/>
      <w:docPartObj>
        <w:docPartGallery w:val="Page Numbers (Bottom of Page)"/>
        <w:docPartUnique/>
      </w:docPartObj>
    </w:sdtPr>
    <w:sdtContent>
      <w:p w14:paraId="435DA82C" w14:textId="77777777" w:rsidR="00C82487" w:rsidRDefault="00C824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64</w:t>
        </w:r>
        <w:r>
          <w:rPr>
            <w:noProof/>
          </w:rPr>
          <w:fldChar w:fldCharType="end"/>
        </w:r>
      </w:p>
    </w:sdtContent>
  </w:sdt>
  <w:p w14:paraId="7B098283" w14:textId="77777777" w:rsidR="00C82487" w:rsidRDefault="00C824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AF602" w14:textId="77777777" w:rsidR="00C82487" w:rsidRDefault="00C82487" w:rsidP="00F75DE1">
    <w:pPr>
      <w:pStyle w:val="Footer"/>
      <w:tabs>
        <w:tab w:val="clear" w:pos="4320"/>
        <w:tab w:val="clear" w:pos="8640"/>
      </w:tabs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C7A21" w14:textId="77777777" w:rsidR="00A76B5D" w:rsidRDefault="00A76B5D" w:rsidP="00213560">
      <w:pPr>
        <w:bidi w:val="0"/>
        <w:jc w:val="left"/>
      </w:pPr>
      <w:r>
        <w:separator/>
      </w:r>
    </w:p>
  </w:footnote>
  <w:footnote w:type="continuationSeparator" w:id="0">
    <w:p w14:paraId="6775AEB0" w14:textId="77777777" w:rsidR="00A76B5D" w:rsidRDefault="00A76B5D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3C511938" w14:textId="77777777" w:rsidR="00A76B5D" w:rsidRDefault="00A76B5D" w:rsidP="008A3624">
      <w:pPr>
        <w:bidi w:val="0"/>
        <w:rPr>
          <w:lang w:bidi="fa-IR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1FC"/>
    <w:multiLevelType w:val="multilevel"/>
    <w:tmpl w:val="9E4E879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3-%2-%1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4-%3-%2-%1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CC3DE8"/>
    <w:multiLevelType w:val="multilevel"/>
    <w:tmpl w:val="B2BA04DC"/>
    <w:numStyleLink w:val="NormalNumbered"/>
  </w:abstractNum>
  <w:abstractNum w:abstractNumId="2" w15:restartNumberingAfterBreak="0">
    <w:nsid w:val="00FE3B97"/>
    <w:multiLevelType w:val="multilevel"/>
    <w:tmpl w:val="A8A8E644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Nazanin"/>
        <w:sz w:val="24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4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0D07A4"/>
    <w:multiLevelType w:val="hybridMultilevel"/>
    <w:tmpl w:val="81FABFF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80063F"/>
    <w:multiLevelType w:val="hybridMultilevel"/>
    <w:tmpl w:val="9E6C0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AF598A"/>
    <w:multiLevelType w:val="hybridMultilevel"/>
    <w:tmpl w:val="7A3267D8"/>
    <w:lvl w:ilvl="0" w:tplc="309633EC">
      <w:start w:val="1"/>
      <w:numFmt w:val="bullet"/>
      <w:lvlText w:val=""/>
      <w:lvlJc w:val="left"/>
      <w:pPr>
        <w:ind w:left="136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7" w15:restartNumberingAfterBreak="0">
    <w:nsid w:val="15477775"/>
    <w:multiLevelType w:val="hybridMultilevel"/>
    <w:tmpl w:val="50C0341E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8" w15:restartNumberingAfterBreak="0">
    <w:nsid w:val="18D12DA0"/>
    <w:multiLevelType w:val="hybridMultilevel"/>
    <w:tmpl w:val="28D28618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9" w15:restartNumberingAfterBreak="0">
    <w:nsid w:val="19D712CA"/>
    <w:multiLevelType w:val="hybridMultilevel"/>
    <w:tmpl w:val="22B0146E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0" w15:restartNumberingAfterBreak="0">
    <w:nsid w:val="1A444A27"/>
    <w:multiLevelType w:val="hybridMultilevel"/>
    <w:tmpl w:val="16921E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1388B"/>
    <w:multiLevelType w:val="hybridMultilevel"/>
    <w:tmpl w:val="CBB80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DA5BC1"/>
    <w:multiLevelType w:val="hybridMultilevel"/>
    <w:tmpl w:val="E0D4AD14"/>
    <w:lvl w:ilvl="0" w:tplc="FD00B7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901CC"/>
    <w:multiLevelType w:val="hybridMultilevel"/>
    <w:tmpl w:val="57081ED2"/>
    <w:lvl w:ilvl="0" w:tplc="04090011">
      <w:start w:val="1"/>
      <w:numFmt w:val="decimal"/>
      <w:lvlText w:val="%1)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4" w15:restartNumberingAfterBreak="0">
    <w:nsid w:val="23360117"/>
    <w:multiLevelType w:val="hybridMultilevel"/>
    <w:tmpl w:val="FF8EB6E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CC25790"/>
    <w:multiLevelType w:val="hybridMultilevel"/>
    <w:tmpl w:val="E0B4DF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BA5A27"/>
    <w:multiLevelType w:val="multilevel"/>
    <w:tmpl w:val="599C2474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3B987E5A"/>
    <w:multiLevelType w:val="hybridMultilevel"/>
    <w:tmpl w:val="E690A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B2EC2"/>
    <w:multiLevelType w:val="hybridMultilevel"/>
    <w:tmpl w:val="2DF2E9C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0E832FC"/>
    <w:multiLevelType w:val="hybridMultilevel"/>
    <w:tmpl w:val="6CC0939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DA70AF"/>
    <w:multiLevelType w:val="multilevel"/>
    <w:tmpl w:val="90D028FA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6C95D38"/>
    <w:multiLevelType w:val="hybridMultilevel"/>
    <w:tmpl w:val="06729B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A20E81"/>
    <w:multiLevelType w:val="hybridMultilevel"/>
    <w:tmpl w:val="5EFC7D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B74767A"/>
    <w:multiLevelType w:val="hybridMultilevel"/>
    <w:tmpl w:val="CE9CE5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8A758A"/>
    <w:multiLevelType w:val="hybridMultilevel"/>
    <w:tmpl w:val="00D8D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F6605C"/>
    <w:multiLevelType w:val="multilevel"/>
    <w:tmpl w:val="61580916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4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8B32CD"/>
    <w:multiLevelType w:val="hybridMultilevel"/>
    <w:tmpl w:val="47E0ACB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hint="default"/>
      </w:rPr>
    </w:lvl>
  </w:abstractNum>
  <w:abstractNum w:abstractNumId="29" w15:restartNumberingAfterBreak="0">
    <w:nsid w:val="62A47241"/>
    <w:multiLevelType w:val="hybridMultilevel"/>
    <w:tmpl w:val="F238F43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6E40A1E"/>
    <w:multiLevelType w:val="multilevel"/>
    <w:tmpl w:val="7BF00C82"/>
    <w:lvl w:ilvl="0">
      <w:start w:val="1"/>
      <w:numFmt w:val="arabicAbjad"/>
      <w:pStyle w:val="HeadingAppendix"/>
      <w:lvlText w:val="ضميمه %1 -"/>
      <w:lvlJc w:val="left"/>
      <w:pPr>
        <w:tabs>
          <w:tab w:val="num" w:pos="1418"/>
        </w:tabs>
        <w:ind w:left="432" w:hanging="432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907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B34003D"/>
    <w:multiLevelType w:val="hybridMultilevel"/>
    <w:tmpl w:val="A002EAA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BFC7895"/>
    <w:multiLevelType w:val="multilevel"/>
    <w:tmpl w:val="8B28128E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-%2-%1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6D05153C"/>
    <w:multiLevelType w:val="hybridMultilevel"/>
    <w:tmpl w:val="8CAC19BC"/>
    <w:lvl w:ilvl="0" w:tplc="0409000F">
      <w:start w:val="1"/>
      <w:numFmt w:val="decimal"/>
      <w:lvlText w:val="%1."/>
      <w:lvlJc w:val="left"/>
      <w:pPr>
        <w:ind w:left="100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4" w15:restartNumberingAfterBreak="0">
    <w:nsid w:val="6D1C26B8"/>
    <w:multiLevelType w:val="hybridMultilevel"/>
    <w:tmpl w:val="2D381062"/>
    <w:lvl w:ilvl="0" w:tplc="0409000D">
      <w:start w:val="1"/>
      <w:numFmt w:val="bullet"/>
      <w:lvlText w:val=""/>
      <w:lvlJc w:val="left"/>
      <w:pPr>
        <w:ind w:left="10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5" w15:restartNumberingAfterBreak="0">
    <w:nsid w:val="6FF856CC"/>
    <w:multiLevelType w:val="hybridMultilevel"/>
    <w:tmpl w:val="24369B0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14F3B12"/>
    <w:multiLevelType w:val="hybridMultilevel"/>
    <w:tmpl w:val="0B700306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71222"/>
    <w:multiLevelType w:val="hybridMultilevel"/>
    <w:tmpl w:val="8BEECB2E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9B36F8"/>
    <w:multiLevelType w:val="hybridMultilevel"/>
    <w:tmpl w:val="0632F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F1838"/>
    <w:multiLevelType w:val="hybridMultilevel"/>
    <w:tmpl w:val="AEE037F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6B6AD2"/>
    <w:multiLevelType w:val="hybridMultilevel"/>
    <w:tmpl w:val="6B20063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9435D9F"/>
    <w:multiLevelType w:val="hybridMultilevel"/>
    <w:tmpl w:val="C3064A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444413"/>
    <w:multiLevelType w:val="multilevel"/>
    <w:tmpl w:val="915E639A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pStyle w:val="StyleUCSHeading2NotLatinItalic"/>
      <w:lvlText w:val="%1-%2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3" w15:restartNumberingAfterBreak="0">
    <w:nsid w:val="7AC52E64"/>
    <w:multiLevelType w:val="hybridMultilevel"/>
    <w:tmpl w:val="B6C2A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9D6635"/>
    <w:multiLevelType w:val="hybridMultilevel"/>
    <w:tmpl w:val="B3F69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DD6611"/>
    <w:multiLevelType w:val="hybridMultilevel"/>
    <w:tmpl w:val="BF34B46E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356992">
    <w:abstractNumId w:val="30"/>
  </w:num>
  <w:num w:numId="2" w16cid:durableId="199168120">
    <w:abstractNumId w:val="3"/>
  </w:num>
  <w:num w:numId="3" w16cid:durableId="1467889644">
    <w:abstractNumId w:val="42"/>
  </w:num>
  <w:num w:numId="4" w16cid:durableId="1644658398">
    <w:abstractNumId w:val="26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4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5" w16cid:durableId="858565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7859946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38234165">
    <w:abstractNumId w:val="15"/>
  </w:num>
  <w:num w:numId="8" w16cid:durableId="1753426170">
    <w:abstractNumId w:val="28"/>
  </w:num>
  <w:num w:numId="9" w16cid:durableId="58191332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4892260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919271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659355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84712411">
    <w:abstractNumId w:val="24"/>
  </w:num>
  <w:num w:numId="14" w16cid:durableId="1449617563">
    <w:abstractNumId w:val="45"/>
  </w:num>
  <w:num w:numId="15" w16cid:durableId="1362315927">
    <w:abstractNumId w:val="36"/>
  </w:num>
  <w:num w:numId="16" w16cid:durableId="1060641367">
    <w:abstractNumId w:val="12"/>
  </w:num>
  <w:num w:numId="17" w16cid:durableId="1626698936">
    <w:abstractNumId w:val="18"/>
  </w:num>
  <w:num w:numId="18" w16cid:durableId="1162770064">
    <w:abstractNumId w:val="38"/>
  </w:num>
  <w:num w:numId="19" w16cid:durableId="1488472347">
    <w:abstractNumId w:val="44"/>
  </w:num>
  <w:num w:numId="20" w16cid:durableId="724916554">
    <w:abstractNumId w:val="8"/>
  </w:num>
  <w:num w:numId="21" w16cid:durableId="1306467052">
    <w:abstractNumId w:val="7"/>
  </w:num>
  <w:num w:numId="22" w16cid:durableId="1578247773">
    <w:abstractNumId w:val="33"/>
  </w:num>
  <w:num w:numId="23" w16cid:durableId="2064597397">
    <w:abstractNumId w:val="34"/>
  </w:num>
  <w:num w:numId="24" w16cid:durableId="46731178">
    <w:abstractNumId w:val="5"/>
  </w:num>
  <w:num w:numId="25" w16cid:durableId="610744216">
    <w:abstractNumId w:val="43"/>
  </w:num>
  <w:num w:numId="26" w16cid:durableId="1738898911">
    <w:abstractNumId w:val="25"/>
  </w:num>
  <w:num w:numId="27" w16cid:durableId="1615286283">
    <w:abstractNumId w:val="23"/>
  </w:num>
  <w:num w:numId="28" w16cid:durableId="393700128">
    <w:abstractNumId w:val="19"/>
  </w:num>
  <w:num w:numId="29" w16cid:durableId="1779057588">
    <w:abstractNumId w:val="16"/>
  </w:num>
  <w:num w:numId="30" w16cid:durableId="753160056">
    <w:abstractNumId w:val="20"/>
  </w:num>
  <w:num w:numId="31" w16cid:durableId="1507135277">
    <w:abstractNumId w:val="31"/>
  </w:num>
  <w:num w:numId="32" w16cid:durableId="1724517997">
    <w:abstractNumId w:val="39"/>
  </w:num>
  <w:num w:numId="33" w16cid:durableId="1238133423">
    <w:abstractNumId w:val="4"/>
  </w:num>
  <w:num w:numId="34" w16cid:durableId="830874795">
    <w:abstractNumId w:val="40"/>
  </w:num>
  <w:num w:numId="35" w16cid:durableId="217129396">
    <w:abstractNumId w:val="10"/>
  </w:num>
  <w:num w:numId="36" w16cid:durableId="1931818144">
    <w:abstractNumId w:val="6"/>
  </w:num>
  <w:num w:numId="37" w16cid:durableId="900287830">
    <w:abstractNumId w:val="37"/>
  </w:num>
  <w:num w:numId="38" w16cid:durableId="432675567">
    <w:abstractNumId w:val="22"/>
  </w:num>
  <w:num w:numId="39" w16cid:durableId="1716157633">
    <w:abstractNumId w:val="41"/>
  </w:num>
  <w:num w:numId="40" w16cid:durableId="607005076">
    <w:abstractNumId w:val="9"/>
  </w:num>
  <w:num w:numId="41" w16cid:durableId="1404378963">
    <w:abstractNumId w:val="29"/>
  </w:num>
  <w:num w:numId="42" w16cid:durableId="1434983544">
    <w:abstractNumId w:val="14"/>
  </w:num>
  <w:num w:numId="43" w16cid:durableId="2015838338">
    <w:abstractNumId w:val="27"/>
  </w:num>
  <w:num w:numId="44" w16cid:durableId="2094743208">
    <w:abstractNumId w:val="11"/>
  </w:num>
  <w:num w:numId="45" w16cid:durableId="1669479242">
    <w:abstractNumId w:val="21"/>
  </w:num>
  <w:num w:numId="46" w16cid:durableId="1034383097">
    <w:abstractNumId w:val="17"/>
  </w:num>
  <w:num w:numId="47" w16cid:durableId="1204632648">
    <w:abstractNumId w:val="32"/>
  </w:num>
  <w:num w:numId="48" w16cid:durableId="1502358467">
    <w:abstractNumId w:val="0"/>
  </w:num>
  <w:num w:numId="49" w16cid:durableId="1339112532">
    <w:abstractNumId w:val="13"/>
  </w:num>
  <w:num w:numId="50" w16cid:durableId="2071419485">
    <w:abstractNumId w:val="3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hideSpellingErrors/>
  <w:hideGrammaticalError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efaultTableStyle w:val="TableGrid"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0CF4"/>
    <w:rsid w:val="000010FB"/>
    <w:rsid w:val="000016AF"/>
    <w:rsid w:val="000017F0"/>
    <w:rsid w:val="00001830"/>
    <w:rsid w:val="00001DFD"/>
    <w:rsid w:val="00004080"/>
    <w:rsid w:val="00006B59"/>
    <w:rsid w:val="00010088"/>
    <w:rsid w:val="000119A7"/>
    <w:rsid w:val="00011D96"/>
    <w:rsid w:val="00017397"/>
    <w:rsid w:val="0002396A"/>
    <w:rsid w:val="0002396F"/>
    <w:rsid w:val="00026869"/>
    <w:rsid w:val="000273B0"/>
    <w:rsid w:val="000311D3"/>
    <w:rsid w:val="00032AA6"/>
    <w:rsid w:val="000337FC"/>
    <w:rsid w:val="00034762"/>
    <w:rsid w:val="00034F30"/>
    <w:rsid w:val="00034F58"/>
    <w:rsid w:val="000351DA"/>
    <w:rsid w:val="00035AC3"/>
    <w:rsid w:val="000378AC"/>
    <w:rsid w:val="00037D67"/>
    <w:rsid w:val="00037DA9"/>
    <w:rsid w:val="00040D93"/>
    <w:rsid w:val="000427CF"/>
    <w:rsid w:val="00042A65"/>
    <w:rsid w:val="00042D33"/>
    <w:rsid w:val="00044409"/>
    <w:rsid w:val="00045CAC"/>
    <w:rsid w:val="0004717B"/>
    <w:rsid w:val="000475E3"/>
    <w:rsid w:val="00047F12"/>
    <w:rsid w:val="00050DE2"/>
    <w:rsid w:val="00052B3D"/>
    <w:rsid w:val="00053A63"/>
    <w:rsid w:val="00054625"/>
    <w:rsid w:val="00054652"/>
    <w:rsid w:val="00057E3E"/>
    <w:rsid w:val="00060A41"/>
    <w:rsid w:val="000613A5"/>
    <w:rsid w:val="000617AC"/>
    <w:rsid w:val="0006195F"/>
    <w:rsid w:val="0006269B"/>
    <w:rsid w:val="000644F6"/>
    <w:rsid w:val="000646D0"/>
    <w:rsid w:val="000650E7"/>
    <w:rsid w:val="000651C7"/>
    <w:rsid w:val="00065390"/>
    <w:rsid w:val="00065E73"/>
    <w:rsid w:val="00066EEA"/>
    <w:rsid w:val="00067975"/>
    <w:rsid w:val="00067EB2"/>
    <w:rsid w:val="00070FCE"/>
    <w:rsid w:val="00071A92"/>
    <w:rsid w:val="00071B43"/>
    <w:rsid w:val="00071B6F"/>
    <w:rsid w:val="00071FD6"/>
    <w:rsid w:val="000726C5"/>
    <w:rsid w:val="000734D0"/>
    <w:rsid w:val="00073A56"/>
    <w:rsid w:val="00077D26"/>
    <w:rsid w:val="000804E8"/>
    <w:rsid w:val="0008125E"/>
    <w:rsid w:val="00082E64"/>
    <w:rsid w:val="00082EEE"/>
    <w:rsid w:val="00083000"/>
    <w:rsid w:val="000840E6"/>
    <w:rsid w:val="00086281"/>
    <w:rsid w:val="00087BEA"/>
    <w:rsid w:val="00090A86"/>
    <w:rsid w:val="000916DE"/>
    <w:rsid w:val="000916F9"/>
    <w:rsid w:val="000917B2"/>
    <w:rsid w:val="00092CF4"/>
    <w:rsid w:val="00093003"/>
    <w:rsid w:val="00093CF8"/>
    <w:rsid w:val="000944E0"/>
    <w:rsid w:val="00094B4A"/>
    <w:rsid w:val="000958BF"/>
    <w:rsid w:val="000958D1"/>
    <w:rsid w:val="000967DB"/>
    <w:rsid w:val="00097535"/>
    <w:rsid w:val="000A083E"/>
    <w:rsid w:val="000A0BA0"/>
    <w:rsid w:val="000A1773"/>
    <w:rsid w:val="000A1C47"/>
    <w:rsid w:val="000A491C"/>
    <w:rsid w:val="000A6B45"/>
    <w:rsid w:val="000A6B4D"/>
    <w:rsid w:val="000A6F62"/>
    <w:rsid w:val="000A7737"/>
    <w:rsid w:val="000A79C6"/>
    <w:rsid w:val="000B00E8"/>
    <w:rsid w:val="000B0A13"/>
    <w:rsid w:val="000B0E04"/>
    <w:rsid w:val="000B115C"/>
    <w:rsid w:val="000B17E1"/>
    <w:rsid w:val="000B188F"/>
    <w:rsid w:val="000B1F6F"/>
    <w:rsid w:val="000B3ECD"/>
    <w:rsid w:val="000B41B6"/>
    <w:rsid w:val="000B4724"/>
    <w:rsid w:val="000B5756"/>
    <w:rsid w:val="000B5779"/>
    <w:rsid w:val="000B6E16"/>
    <w:rsid w:val="000B6EE0"/>
    <w:rsid w:val="000B70E1"/>
    <w:rsid w:val="000C0597"/>
    <w:rsid w:val="000C2679"/>
    <w:rsid w:val="000C2C83"/>
    <w:rsid w:val="000C2EEB"/>
    <w:rsid w:val="000C636C"/>
    <w:rsid w:val="000C68C7"/>
    <w:rsid w:val="000C6B52"/>
    <w:rsid w:val="000D0568"/>
    <w:rsid w:val="000D142D"/>
    <w:rsid w:val="000D17D8"/>
    <w:rsid w:val="000D238F"/>
    <w:rsid w:val="000D3102"/>
    <w:rsid w:val="000D3ED2"/>
    <w:rsid w:val="000D5F5A"/>
    <w:rsid w:val="000D6611"/>
    <w:rsid w:val="000D7088"/>
    <w:rsid w:val="000D7E1A"/>
    <w:rsid w:val="000E032C"/>
    <w:rsid w:val="000E0F58"/>
    <w:rsid w:val="000E0FF4"/>
    <w:rsid w:val="000E2498"/>
    <w:rsid w:val="000E280F"/>
    <w:rsid w:val="000E47EA"/>
    <w:rsid w:val="000E4D83"/>
    <w:rsid w:val="000E501E"/>
    <w:rsid w:val="000E53CB"/>
    <w:rsid w:val="000E59B6"/>
    <w:rsid w:val="000F293C"/>
    <w:rsid w:val="000F3399"/>
    <w:rsid w:val="000F41A4"/>
    <w:rsid w:val="000F41BE"/>
    <w:rsid w:val="000F457D"/>
    <w:rsid w:val="000F4CB0"/>
    <w:rsid w:val="000F507A"/>
    <w:rsid w:val="000F571E"/>
    <w:rsid w:val="000F632A"/>
    <w:rsid w:val="000F71F8"/>
    <w:rsid w:val="001001EC"/>
    <w:rsid w:val="0010068A"/>
    <w:rsid w:val="00102E77"/>
    <w:rsid w:val="0010315B"/>
    <w:rsid w:val="001040C6"/>
    <w:rsid w:val="00104D13"/>
    <w:rsid w:val="00105183"/>
    <w:rsid w:val="0010530D"/>
    <w:rsid w:val="0010600B"/>
    <w:rsid w:val="001071C9"/>
    <w:rsid w:val="0010795E"/>
    <w:rsid w:val="00107EC5"/>
    <w:rsid w:val="0011449D"/>
    <w:rsid w:val="00115C9F"/>
    <w:rsid w:val="001163B5"/>
    <w:rsid w:val="001167A0"/>
    <w:rsid w:val="00117941"/>
    <w:rsid w:val="0012054D"/>
    <w:rsid w:val="00120B9B"/>
    <w:rsid w:val="00121B01"/>
    <w:rsid w:val="001255C6"/>
    <w:rsid w:val="001306DF"/>
    <w:rsid w:val="00131F1A"/>
    <w:rsid w:val="0013265D"/>
    <w:rsid w:val="0013294E"/>
    <w:rsid w:val="00134211"/>
    <w:rsid w:val="001349DA"/>
    <w:rsid w:val="0013614C"/>
    <w:rsid w:val="0013675F"/>
    <w:rsid w:val="00140589"/>
    <w:rsid w:val="00141AEB"/>
    <w:rsid w:val="00145145"/>
    <w:rsid w:val="00146C3D"/>
    <w:rsid w:val="00147367"/>
    <w:rsid w:val="00147808"/>
    <w:rsid w:val="00151109"/>
    <w:rsid w:val="00151F57"/>
    <w:rsid w:val="001521C4"/>
    <w:rsid w:val="001525DA"/>
    <w:rsid w:val="0015330E"/>
    <w:rsid w:val="00153F5C"/>
    <w:rsid w:val="0015625D"/>
    <w:rsid w:val="00161D8A"/>
    <w:rsid w:val="00161EA3"/>
    <w:rsid w:val="00161F2C"/>
    <w:rsid w:val="001620AE"/>
    <w:rsid w:val="00163031"/>
    <w:rsid w:val="001666AD"/>
    <w:rsid w:val="00166AEA"/>
    <w:rsid w:val="00166B65"/>
    <w:rsid w:val="00166DDB"/>
    <w:rsid w:val="001677F0"/>
    <w:rsid w:val="00171889"/>
    <w:rsid w:val="0017262D"/>
    <w:rsid w:val="00172CA6"/>
    <w:rsid w:val="001733CC"/>
    <w:rsid w:val="00174668"/>
    <w:rsid w:val="00175743"/>
    <w:rsid w:val="00177FDA"/>
    <w:rsid w:val="001804EF"/>
    <w:rsid w:val="0018059C"/>
    <w:rsid w:val="00181CE0"/>
    <w:rsid w:val="0018374D"/>
    <w:rsid w:val="00183FB4"/>
    <w:rsid w:val="00184831"/>
    <w:rsid w:val="00184848"/>
    <w:rsid w:val="00185F43"/>
    <w:rsid w:val="00186BA6"/>
    <w:rsid w:val="00187B20"/>
    <w:rsid w:val="00190C5D"/>
    <w:rsid w:val="00190C9D"/>
    <w:rsid w:val="00190E47"/>
    <w:rsid w:val="00192E7D"/>
    <w:rsid w:val="0019343F"/>
    <w:rsid w:val="0019528C"/>
    <w:rsid w:val="001957D5"/>
    <w:rsid w:val="0019792E"/>
    <w:rsid w:val="001A24DB"/>
    <w:rsid w:val="001A34A9"/>
    <w:rsid w:val="001A3C0B"/>
    <w:rsid w:val="001A4094"/>
    <w:rsid w:val="001A4143"/>
    <w:rsid w:val="001A43EC"/>
    <w:rsid w:val="001A588C"/>
    <w:rsid w:val="001A5E27"/>
    <w:rsid w:val="001A68B3"/>
    <w:rsid w:val="001A6A8B"/>
    <w:rsid w:val="001B2085"/>
    <w:rsid w:val="001B2241"/>
    <w:rsid w:val="001B291E"/>
    <w:rsid w:val="001B33CD"/>
    <w:rsid w:val="001B37A1"/>
    <w:rsid w:val="001B44F4"/>
    <w:rsid w:val="001B4740"/>
    <w:rsid w:val="001B539D"/>
    <w:rsid w:val="001B5AB6"/>
    <w:rsid w:val="001B620F"/>
    <w:rsid w:val="001C0298"/>
    <w:rsid w:val="001C097C"/>
    <w:rsid w:val="001C1A4A"/>
    <w:rsid w:val="001C278A"/>
    <w:rsid w:val="001C414E"/>
    <w:rsid w:val="001C453A"/>
    <w:rsid w:val="001C5963"/>
    <w:rsid w:val="001C7970"/>
    <w:rsid w:val="001D1066"/>
    <w:rsid w:val="001D1AB2"/>
    <w:rsid w:val="001D21D9"/>
    <w:rsid w:val="001D2591"/>
    <w:rsid w:val="001D29D4"/>
    <w:rsid w:val="001D38CA"/>
    <w:rsid w:val="001D5659"/>
    <w:rsid w:val="001D5C74"/>
    <w:rsid w:val="001D5D6A"/>
    <w:rsid w:val="001D6B01"/>
    <w:rsid w:val="001D7979"/>
    <w:rsid w:val="001D7C4D"/>
    <w:rsid w:val="001E3654"/>
    <w:rsid w:val="001E38DA"/>
    <w:rsid w:val="001E535F"/>
    <w:rsid w:val="001E5639"/>
    <w:rsid w:val="001E6084"/>
    <w:rsid w:val="001F0E07"/>
    <w:rsid w:val="001F1EFD"/>
    <w:rsid w:val="001F22F3"/>
    <w:rsid w:val="001F3D8C"/>
    <w:rsid w:val="001F4A70"/>
    <w:rsid w:val="001F7233"/>
    <w:rsid w:val="001F7525"/>
    <w:rsid w:val="001F7708"/>
    <w:rsid w:val="001F77E1"/>
    <w:rsid w:val="00200281"/>
    <w:rsid w:val="00200E34"/>
    <w:rsid w:val="00201800"/>
    <w:rsid w:val="00201938"/>
    <w:rsid w:val="00201BF2"/>
    <w:rsid w:val="00203366"/>
    <w:rsid w:val="00203A77"/>
    <w:rsid w:val="00205657"/>
    <w:rsid w:val="00206263"/>
    <w:rsid w:val="0020769F"/>
    <w:rsid w:val="002113D6"/>
    <w:rsid w:val="002117AC"/>
    <w:rsid w:val="00213560"/>
    <w:rsid w:val="0021360A"/>
    <w:rsid w:val="002141DC"/>
    <w:rsid w:val="002149D5"/>
    <w:rsid w:val="00214C68"/>
    <w:rsid w:val="00216814"/>
    <w:rsid w:val="00217548"/>
    <w:rsid w:val="00217D93"/>
    <w:rsid w:val="002204E5"/>
    <w:rsid w:val="00220C92"/>
    <w:rsid w:val="00222121"/>
    <w:rsid w:val="0022246A"/>
    <w:rsid w:val="00223C8F"/>
    <w:rsid w:val="00223DEA"/>
    <w:rsid w:val="00224B78"/>
    <w:rsid w:val="00224D2E"/>
    <w:rsid w:val="00224F60"/>
    <w:rsid w:val="0022517B"/>
    <w:rsid w:val="002307AD"/>
    <w:rsid w:val="00230947"/>
    <w:rsid w:val="002309CD"/>
    <w:rsid w:val="00232723"/>
    <w:rsid w:val="00234910"/>
    <w:rsid w:val="0024203D"/>
    <w:rsid w:val="00243567"/>
    <w:rsid w:val="00243863"/>
    <w:rsid w:val="00243917"/>
    <w:rsid w:val="002439F7"/>
    <w:rsid w:val="00246274"/>
    <w:rsid w:val="00246556"/>
    <w:rsid w:val="00246CF8"/>
    <w:rsid w:val="00250234"/>
    <w:rsid w:val="002515D7"/>
    <w:rsid w:val="002517E5"/>
    <w:rsid w:val="00252819"/>
    <w:rsid w:val="00252C98"/>
    <w:rsid w:val="00253265"/>
    <w:rsid w:val="00253A93"/>
    <w:rsid w:val="002542F7"/>
    <w:rsid w:val="002554FE"/>
    <w:rsid w:val="0025621A"/>
    <w:rsid w:val="00256846"/>
    <w:rsid w:val="00256B27"/>
    <w:rsid w:val="00257519"/>
    <w:rsid w:val="00260544"/>
    <w:rsid w:val="00261409"/>
    <w:rsid w:val="0026276F"/>
    <w:rsid w:val="00264E60"/>
    <w:rsid w:val="00265142"/>
    <w:rsid w:val="002653CD"/>
    <w:rsid w:val="00265873"/>
    <w:rsid w:val="00265BF2"/>
    <w:rsid w:val="0026713D"/>
    <w:rsid w:val="00267962"/>
    <w:rsid w:val="00267B81"/>
    <w:rsid w:val="00267C11"/>
    <w:rsid w:val="00267FB1"/>
    <w:rsid w:val="0027004D"/>
    <w:rsid w:val="00270FCD"/>
    <w:rsid w:val="00271C36"/>
    <w:rsid w:val="0027330D"/>
    <w:rsid w:val="002735BA"/>
    <w:rsid w:val="00273727"/>
    <w:rsid w:val="00274D62"/>
    <w:rsid w:val="00276BBB"/>
    <w:rsid w:val="00277889"/>
    <w:rsid w:val="00280F35"/>
    <w:rsid w:val="00281654"/>
    <w:rsid w:val="00281D2B"/>
    <w:rsid w:val="00285DD8"/>
    <w:rsid w:val="00285E33"/>
    <w:rsid w:val="002903FD"/>
    <w:rsid w:val="00290889"/>
    <w:rsid w:val="00291465"/>
    <w:rsid w:val="00291623"/>
    <w:rsid w:val="00292813"/>
    <w:rsid w:val="0029283A"/>
    <w:rsid w:val="00292F62"/>
    <w:rsid w:val="0029329B"/>
    <w:rsid w:val="002949A3"/>
    <w:rsid w:val="00294B37"/>
    <w:rsid w:val="00297550"/>
    <w:rsid w:val="00297BC9"/>
    <w:rsid w:val="002A0F8A"/>
    <w:rsid w:val="002A2B8B"/>
    <w:rsid w:val="002A32A6"/>
    <w:rsid w:val="002A36D9"/>
    <w:rsid w:val="002A3E43"/>
    <w:rsid w:val="002A66A1"/>
    <w:rsid w:val="002A69E5"/>
    <w:rsid w:val="002B0262"/>
    <w:rsid w:val="002B0C33"/>
    <w:rsid w:val="002B1586"/>
    <w:rsid w:val="002B1B2A"/>
    <w:rsid w:val="002B2304"/>
    <w:rsid w:val="002B2F92"/>
    <w:rsid w:val="002B430E"/>
    <w:rsid w:val="002B4A2C"/>
    <w:rsid w:val="002B50E9"/>
    <w:rsid w:val="002B585F"/>
    <w:rsid w:val="002B615F"/>
    <w:rsid w:val="002C009D"/>
    <w:rsid w:val="002C0F52"/>
    <w:rsid w:val="002C1CC3"/>
    <w:rsid w:val="002C2E78"/>
    <w:rsid w:val="002C3520"/>
    <w:rsid w:val="002C3530"/>
    <w:rsid w:val="002C3CA6"/>
    <w:rsid w:val="002C3D6E"/>
    <w:rsid w:val="002C4252"/>
    <w:rsid w:val="002C55E0"/>
    <w:rsid w:val="002C61FA"/>
    <w:rsid w:val="002C7456"/>
    <w:rsid w:val="002D086E"/>
    <w:rsid w:val="002D1348"/>
    <w:rsid w:val="002D3F0E"/>
    <w:rsid w:val="002D4090"/>
    <w:rsid w:val="002D5AB7"/>
    <w:rsid w:val="002D743B"/>
    <w:rsid w:val="002D7FEA"/>
    <w:rsid w:val="002E1665"/>
    <w:rsid w:val="002E2151"/>
    <w:rsid w:val="002E2975"/>
    <w:rsid w:val="002E70AF"/>
    <w:rsid w:val="002F098C"/>
    <w:rsid w:val="002F1FF7"/>
    <w:rsid w:val="002F23E7"/>
    <w:rsid w:val="002F2CF3"/>
    <w:rsid w:val="002F2CF7"/>
    <w:rsid w:val="002F3BE6"/>
    <w:rsid w:val="002F58E9"/>
    <w:rsid w:val="002F65D7"/>
    <w:rsid w:val="002F6ADF"/>
    <w:rsid w:val="002F7582"/>
    <w:rsid w:val="0030061D"/>
    <w:rsid w:val="00300815"/>
    <w:rsid w:val="0030193E"/>
    <w:rsid w:val="00301DE4"/>
    <w:rsid w:val="0030275F"/>
    <w:rsid w:val="00307CB2"/>
    <w:rsid w:val="003109FF"/>
    <w:rsid w:val="00310A3F"/>
    <w:rsid w:val="0031290E"/>
    <w:rsid w:val="003140F5"/>
    <w:rsid w:val="00315FCF"/>
    <w:rsid w:val="00315FF2"/>
    <w:rsid w:val="00317138"/>
    <w:rsid w:val="00317836"/>
    <w:rsid w:val="00317B14"/>
    <w:rsid w:val="003207EC"/>
    <w:rsid w:val="003215AF"/>
    <w:rsid w:val="00321F4A"/>
    <w:rsid w:val="00324B6E"/>
    <w:rsid w:val="0032537D"/>
    <w:rsid w:val="00325C7F"/>
    <w:rsid w:val="00330DC5"/>
    <w:rsid w:val="0033358C"/>
    <w:rsid w:val="00336283"/>
    <w:rsid w:val="0033699C"/>
    <w:rsid w:val="00340DD7"/>
    <w:rsid w:val="0034238C"/>
    <w:rsid w:val="00342D57"/>
    <w:rsid w:val="00343131"/>
    <w:rsid w:val="00343BC5"/>
    <w:rsid w:val="00343FC8"/>
    <w:rsid w:val="0034489F"/>
    <w:rsid w:val="00344927"/>
    <w:rsid w:val="00344B90"/>
    <w:rsid w:val="00344B9D"/>
    <w:rsid w:val="00344CE1"/>
    <w:rsid w:val="00344E2F"/>
    <w:rsid w:val="0034586C"/>
    <w:rsid w:val="003459A7"/>
    <w:rsid w:val="00352078"/>
    <w:rsid w:val="00352D50"/>
    <w:rsid w:val="003538B6"/>
    <w:rsid w:val="00353EC7"/>
    <w:rsid w:val="003543AE"/>
    <w:rsid w:val="0035516A"/>
    <w:rsid w:val="003560A2"/>
    <w:rsid w:val="00356C91"/>
    <w:rsid w:val="00357F66"/>
    <w:rsid w:val="00360F7D"/>
    <w:rsid w:val="003611AE"/>
    <w:rsid w:val="00361AB7"/>
    <w:rsid w:val="00361B69"/>
    <w:rsid w:val="00361D13"/>
    <w:rsid w:val="00362624"/>
    <w:rsid w:val="00362B01"/>
    <w:rsid w:val="00362C36"/>
    <w:rsid w:val="00363E71"/>
    <w:rsid w:val="00363F33"/>
    <w:rsid w:val="00364FDE"/>
    <w:rsid w:val="00365460"/>
    <w:rsid w:val="0036585C"/>
    <w:rsid w:val="0036599E"/>
    <w:rsid w:val="00366046"/>
    <w:rsid w:val="00366505"/>
    <w:rsid w:val="00366663"/>
    <w:rsid w:val="00367133"/>
    <w:rsid w:val="00370AAC"/>
    <w:rsid w:val="00371944"/>
    <w:rsid w:val="00374D9B"/>
    <w:rsid w:val="00375624"/>
    <w:rsid w:val="003756D1"/>
    <w:rsid w:val="00376B61"/>
    <w:rsid w:val="003774FC"/>
    <w:rsid w:val="00377773"/>
    <w:rsid w:val="00377A91"/>
    <w:rsid w:val="00377E28"/>
    <w:rsid w:val="00377F21"/>
    <w:rsid w:val="00381F4E"/>
    <w:rsid w:val="0038373A"/>
    <w:rsid w:val="00385C2B"/>
    <w:rsid w:val="00386F54"/>
    <w:rsid w:val="00391298"/>
    <w:rsid w:val="0039236B"/>
    <w:rsid w:val="00394529"/>
    <w:rsid w:val="0039463B"/>
    <w:rsid w:val="003951E1"/>
    <w:rsid w:val="0039554E"/>
    <w:rsid w:val="003959A3"/>
    <w:rsid w:val="0039660C"/>
    <w:rsid w:val="00397ECB"/>
    <w:rsid w:val="003A0170"/>
    <w:rsid w:val="003A302C"/>
    <w:rsid w:val="003A5106"/>
    <w:rsid w:val="003A5947"/>
    <w:rsid w:val="003A6C17"/>
    <w:rsid w:val="003A6FAD"/>
    <w:rsid w:val="003B3C3E"/>
    <w:rsid w:val="003B4C62"/>
    <w:rsid w:val="003B607D"/>
    <w:rsid w:val="003B76F0"/>
    <w:rsid w:val="003B7D39"/>
    <w:rsid w:val="003C0390"/>
    <w:rsid w:val="003C0B04"/>
    <w:rsid w:val="003C16C4"/>
    <w:rsid w:val="003C22ED"/>
    <w:rsid w:val="003C307D"/>
    <w:rsid w:val="003C337D"/>
    <w:rsid w:val="003C3774"/>
    <w:rsid w:val="003C3A73"/>
    <w:rsid w:val="003C5AE7"/>
    <w:rsid w:val="003C6672"/>
    <w:rsid w:val="003C6813"/>
    <w:rsid w:val="003C7555"/>
    <w:rsid w:val="003D0755"/>
    <w:rsid w:val="003D11B6"/>
    <w:rsid w:val="003D12A9"/>
    <w:rsid w:val="003D13B5"/>
    <w:rsid w:val="003D2479"/>
    <w:rsid w:val="003D2FC3"/>
    <w:rsid w:val="003D30EB"/>
    <w:rsid w:val="003D37AF"/>
    <w:rsid w:val="003D4BD9"/>
    <w:rsid w:val="003D7B39"/>
    <w:rsid w:val="003D7C57"/>
    <w:rsid w:val="003E010B"/>
    <w:rsid w:val="003E1296"/>
    <w:rsid w:val="003E15A6"/>
    <w:rsid w:val="003E2C0F"/>
    <w:rsid w:val="003E2F2D"/>
    <w:rsid w:val="003E3733"/>
    <w:rsid w:val="003E4E2E"/>
    <w:rsid w:val="003E56F3"/>
    <w:rsid w:val="003E58D2"/>
    <w:rsid w:val="003E634A"/>
    <w:rsid w:val="003E7B71"/>
    <w:rsid w:val="003E7F20"/>
    <w:rsid w:val="003F0CB6"/>
    <w:rsid w:val="003F0D9B"/>
    <w:rsid w:val="003F14EE"/>
    <w:rsid w:val="003F1E59"/>
    <w:rsid w:val="003F339C"/>
    <w:rsid w:val="003F4288"/>
    <w:rsid w:val="003F4E58"/>
    <w:rsid w:val="003F5661"/>
    <w:rsid w:val="003F5EF9"/>
    <w:rsid w:val="00400119"/>
    <w:rsid w:val="00401217"/>
    <w:rsid w:val="004014C6"/>
    <w:rsid w:val="0040221E"/>
    <w:rsid w:val="004027CF"/>
    <w:rsid w:val="00402CD3"/>
    <w:rsid w:val="00402D4F"/>
    <w:rsid w:val="004033CC"/>
    <w:rsid w:val="00403F95"/>
    <w:rsid w:val="00405321"/>
    <w:rsid w:val="00405911"/>
    <w:rsid w:val="00412ABC"/>
    <w:rsid w:val="0041330C"/>
    <w:rsid w:val="00414D4C"/>
    <w:rsid w:val="00414D9C"/>
    <w:rsid w:val="004152E1"/>
    <w:rsid w:val="00416B9F"/>
    <w:rsid w:val="004174CD"/>
    <w:rsid w:val="0041797A"/>
    <w:rsid w:val="00420CFF"/>
    <w:rsid w:val="00422D6A"/>
    <w:rsid w:val="00422FE8"/>
    <w:rsid w:val="004236F7"/>
    <w:rsid w:val="00423A4D"/>
    <w:rsid w:val="004263CE"/>
    <w:rsid w:val="00427356"/>
    <w:rsid w:val="00427787"/>
    <w:rsid w:val="00427C4F"/>
    <w:rsid w:val="0043053D"/>
    <w:rsid w:val="004306EC"/>
    <w:rsid w:val="0043310E"/>
    <w:rsid w:val="004335E9"/>
    <w:rsid w:val="00434DC7"/>
    <w:rsid w:val="004354E2"/>
    <w:rsid w:val="00435623"/>
    <w:rsid w:val="004368BB"/>
    <w:rsid w:val="00437F7F"/>
    <w:rsid w:val="00440005"/>
    <w:rsid w:val="00441BBB"/>
    <w:rsid w:val="00442A84"/>
    <w:rsid w:val="00442DF5"/>
    <w:rsid w:val="00443689"/>
    <w:rsid w:val="00445EC5"/>
    <w:rsid w:val="0044672D"/>
    <w:rsid w:val="00446F72"/>
    <w:rsid w:val="0045130C"/>
    <w:rsid w:val="0045186C"/>
    <w:rsid w:val="00452B9A"/>
    <w:rsid w:val="00452C87"/>
    <w:rsid w:val="0045311D"/>
    <w:rsid w:val="00453A91"/>
    <w:rsid w:val="00454516"/>
    <w:rsid w:val="00454B52"/>
    <w:rsid w:val="00456D36"/>
    <w:rsid w:val="0046077A"/>
    <w:rsid w:val="004616D1"/>
    <w:rsid w:val="00462F7E"/>
    <w:rsid w:val="00465BA6"/>
    <w:rsid w:val="00465C85"/>
    <w:rsid w:val="0046663A"/>
    <w:rsid w:val="00470562"/>
    <w:rsid w:val="00471583"/>
    <w:rsid w:val="004723BB"/>
    <w:rsid w:val="00472D98"/>
    <w:rsid w:val="00473EB0"/>
    <w:rsid w:val="00476104"/>
    <w:rsid w:val="004763E5"/>
    <w:rsid w:val="0047657C"/>
    <w:rsid w:val="004803D5"/>
    <w:rsid w:val="004820C5"/>
    <w:rsid w:val="00482FDD"/>
    <w:rsid w:val="00485C51"/>
    <w:rsid w:val="00491246"/>
    <w:rsid w:val="00491381"/>
    <w:rsid w:val="00491C6E"/>
    <w:rsid w:val="0049220C"/>
    <w:rsid w:val="00495794"/>
    <w:rsid w:val="00495ED8"/>
    <w:rsid w:val="00497090"/>
    <w:rsid w:val="004A0032"/>
    <w:rsid w:val="004A0A9A"/>
    <w:rsid w:val="004A4BBA"/>
    <w:rsid w:val="004A6D04"/>
    <w:rsid w:val="004A6D43"/>
    <w:rsid w:val="004A6D4C"/>
    <w:rsid w:val="004A6D75"/>
    <w:rsid w:val="004B0AAF"/>
    <w:rsid w:val="004B0DAE"/>
    <w:rsid w:val="004B1443"/>
    <w:rsid w:val="004B1705"/>
    <w:rsid w:val="004B2038"/>
    <w:rsid w:val="004B3045"/>
    <w:rsid w:val="004B56ED"/>
    <w:rsid w:val="004B600F"/>
    <w:rsid w:val="004C266D"/>
    <w:rsid w:val="004C3C70"/>
    <w:rsid w:val="004C4041"/>
    <w:rsid w:val="004C5DAF"/>
    <w:rsid w:val="004C610A"/>
    <w:rsid w:val="004C6534"/>
    <w:rsid w:val="004C65E5"/>
    <w:rsid w:val="004C6898"/>
    <w:rsid w:val="004C703C"/>
    <w:rsid w:val="004C749B"/>
    <w:rsid w:val="004D064D"/>
    <w:rsid w:val="004D0BC6"/>
    <w:rsid w:val="004D216D"/>
    <w:rsid w:val="004D3F65"/>
    <w:rsid w:val="004D4768"/>
    <w:rsid w:val="004D636C"/>
    <w:rsid w:val="004E2C3D"/>
    <w:rsid w:val="004E3578"/>
    <w:rsid w:val="004E4A48"/>
    <w:rsid w:val="004E52EF"/>
    <w:rsid w:val="004E54AE"/>
    <w:rsid w:val="004E5A78"/>
    <w:rsid w:val="004E5D67"/>
    <w:rsid w:val="004E70BE"/>
    <w:rsid w:val="004E7C8E"/>
    <w:rsid w:val="004E7F29"/>
    <w:rsid w:val="004F0BC7"/>
    <w:rsid w:val="004F1B2F"/>
    <w:rsid w:val="004F1B46"/>
    <w:rsid w:val="004F2EB1"/>
    <w:rsid w:val="004F3025"/>
    <w:rsid w:val="004F36A9"/>
    <w:rsid w:val="004F48DF"/>
    <w:rsid w:val="004F5066"/>
    <w:rsid w:val="004F526C"/>
    <w:rsid w:val="004F7D4C"/>
    <w:rsid w:val="00500B69"/>
    <w:rsid w:val="00501461"/>
    <w:rsid w:val="00502B39"/>
    <w:rsid w:val="00503FE9"/>
    <w:rsid w:val="00505AF7"/>
    <w:rsid w:val="00510620"/>
    <w:rsid w:val="00510F4A"/>
    <w:rsid w:val="00511562"/>
    <w:rsid w:val="005122DB"/>
    <w:rsid w:val="00512A09"/>
    <w:rsid w:val="00513A23"/>
    <w:rsid w:val="005143C8"/>
    <w:rsid w:val="00514ACA"/>
    <w:rsid w:val="00514BA4"/>
    <w:rsid w:val="00514CEC"/>
    <w:rsid w:val="005160F2"/>
    <w:rsid w:val="0052006F"/>
    <w:rsid w:val="00520B95"/>
    <w:rsid w:val="00521678"/>
    <w:rsid w:val="00522BF7"/>
    <w:rsid w:val="00524367"/>
    <w:rsid w:val="00526053"/>
    <w:rsid w:val="005302CE"/>
    <w:rsid w:val="0053091C"/>
    <w:rsid w:val="00531146"/>
    <w:rsid w:val="00531E8B"/>
    <w:rsid w:val="00532713"/>
    <w:rsid w:val="00532A14"/>
    <w:rsid w:val="0053602A"/>
    <w:rsid w:val="005364F8"/>
    <w:rsid w:val="00536A5C"/>
    <w:rsid w:val="00536D74"/>
    <w:rsid w:val="00536E53"/>
    <w:rsid w:val="00537A8A"/>
    <w:rsid w:val="00537FEF"/>
    <w:rsid w:val="005402FF"/>
    <w:rsid w:val="005446D0"/>
    <w:rsid w:val="005448C5"/>
    <w:rsid w:val="00544EFE"/>
    <w:rsid w:val="00546E18"/>
    <w:rsid w:val="00550746"/>
    <w:rsid w:val="00550D3D"/>
    <w:rsid w:val="005512B9"/>
    <w:rsid w:val="00551337"/>
    <w:rsid w:val="00551CD7"/>
    <w:rsid w:val="005522AC"/>
    <w:rsid w:val="00552DB5"/>
    <w:rsid w:val="00554E8D"/>
    <w:rsid w:val="00555B5B"/>
    <w:rsid w:val="00557F15"/>
    <w:rsid w:val="0056149A"/>
    <w:rsid w:val="00563F9D"/>
    <w:rsid w:val="00564B3E"/>
    <w:rsid w:val="00565634"/>
    <w:rsid w:val="005667F1"/>
    <w:rsid w:val="005673DD"/>
    <w:rsid w:val="005709DB"/>
    <w:rsid w:val="005716E6"/>
    <w:rsid w:val="005716EE"/>
    <w:rsid w:val="00571BE5"/>
    <w:rsid w:val="00571C8F"/>
    <w:rsid w:val="00572371"/>
    <w:rsid w:val="005726D9"/>
    <w:rsid w:val="00573739"/>
    <w:rsid w:val="005744F3"/>
    <w:rsid w:val="00577729"/>
    <w:rsid w:val="00580321"/>
    <w:rsid w:val="00580663"/>
    <w:rsid w:val="00584CF7"/>
    <w:rsid w:val="00584EA8"/>
    <w:rsid w:val="0058567A"/>
    <w:rsid w:val="00585D5F"/>
    <w:rsid w:val="00585D66"/>
    <w:rsid w:val="00586399"/>
    <w:rsid w:val="0058653B"/>
    <w:rsid w:val="00586D58"/>
    <w:rsid w:val="00586E55"/>
    <w:rsid w:val="00590473"/>
    <w:rsid w:val="00591C08"/>
    <w:rsid w:val="0059293F"/>
    <w:rsid w:val="00592DBE"/>
    <w:rsid w:val="005931FD"/>
    <w:rsid w:val="005962E6"/>
    <w:rsid w:val="00597050"/>
    <w:rsid w:val="00597B45"/>
    <w:rsid w:val="005A09FD"/>
    <w:rsid w:val="005A0DA4"/>
    <w:rsid w:val="005A2743"/>
    <w:rsid w:val="005A2B62"/>
    <w:rsid w:val="005A3B42"/>
    <w:rsid w:val="005A7E05"/>
    <w:rsid w:val="005B15BF"/>
    <w:rsid w:val="005B2B22"/>
    <w:rsid w:val="005B2D4F"/>
    <w:rsid w:val="005B4C92"/>
    <w:rsid w:val="005B52D7"/>
    <w:rsid w:val="005B555C"/>
    <w:rsid w:val="005C1E7C"/>
    <w:rsid w:val="005C2EBD"/>
    <w:rsid w:val="005C3120"/>
    <w:rsid w:val="005C3BDA"/>
    <w:rsid w:val="005C49E6"/>
    <w:rsid w:val="005C5E10"/>
    <w:rsid w:val="005C6C63"/>
    <w:rsid w:val="005C7523"/>
    <w:rsid w:val="005D274C"/>
    <w:rsid w:val="005D275C"/>
    <w:rsid w:val="005D2F80"/>
    <w:rsid w:val="005D3494"/>
    <w:rsid w:val="005D3A02"/>
    <w:rsid w:val="005D3FB8"/>
    <w:rsid w:val="005D411C"/>
    <w:rsid w:val="005D4876"/>
    <w:rsid w:val="005D4C40"/>
    <w:rsid w:val="005D4DD4"/>
    <w:rsid w:val="005D60DE"/>
    <w:rsid w:val="005D7692"/>
    <w:rsid w:val="005E04BA"/>
    <w:rsid w:val="005E072D"/>
    <w:rsid w:val="005E12E3"/>
    <w:rsid w:val="005E173B"/>
    <w:rsid w:val="005E26ED"/>
    <w:rsid w:val="005E579E"/>
    <w:rsid w:val="005E649F"/>
    <w:rsid w:val="005E685C"/>
    <w:rsid w:val="005E7055"/>
    <w:rsid w:val="005F07C4"/>
    <w:rsid w:val="005F08D5"/>
    <w:rsid w:val="005F120A"/>
    <w:rsid w:val="005F1361"/>
    <w:rsid w:val="005F2871"/>
    <w:rsid w:val="005F31CC"/>
    <w:rsid w:val="005F3B93"/>
    <w:rsid w:val="005F3D6E"/>
    <w:rsid w:val="005F7F7D"/>
    <w:rsid w:val="0060069E"/>
    <w:rsid w:val="00601E85"/>
    <w:rsid w:val="00602524"/>
    <w:rsid w:val="00602AAE"/>
    <w:rsid w:val="00603252"/>
    <w:rsid w:val="00603748"/>
    <w:rsid w:val="00603BC5"/>
    <w:rsid w:val="006045DF"/>
    <w:rsid w:val="00604AF4"/>
    <w:rsid w:val="00607ED3"/>
    <w:rsid w:val="00610762"/>
    <w:rsid w:val="006117D1"/>
    <w:rsid w:val="00611C2B"/>
    <w:rsid w:val="006133EC"/>
    <w:rsid w:val="00614299"/>
    <w:rsid w:val="00614B8C"/>
    <w:rsid w:val="006153F2"/>
    <w:rsid w:val="00615B64"/>
    <w:rsid w:val="006177D9"/>
    <w:rsid w:val="00620719"/>
    <w:rsid w:val="00620895"/>
    <w:rsid w:val="006208FB"/>
    <w:rsid w:val="00621660"/>
    <w:rsid w:val="00621EE7"/>
    <w:rsid w:val="00623F91"/>
    <w:rsid w:val="00624EE6"/>
    <w:rsid w:val="00626983"/>
    <w:rsid w:val="00632ABB"/>
    <w:rsid w:val="00633F8F"/>
    <w:rsid w:val="00634DFA"/>
    <w:rsid w:val="00634F2C"/>
    <w:rsid w:val="0063526F"/>
    <w:rsid w:val="00636AA5"/>
    <w:rsid w:val="00637FBA"/>
    <w:rsid w:val="006402DA"/>
    <w:rsid w:val="00640950"/>
    <w:rsid w:val="00640B76"/>
    <w:rsid w:val="00640D82"/>
    <w:rsid w:val="00642F05"/>
    <w:rsid w:val="0064328B"/>
    <w:rsid w:val="0064342A"/>
    <w:rsid w:val="006440A4"/>
    <w:rsid w:val="00644151"/>
    <w:rsid w:val="00645148"/>
    <w:rsid w:val="006451A6"/>
    <w:rsid w:val="00645447"/>
    <w:rsid w:val="00646E98"/>
    <w:rsid w:val="006479F2"/>
    <w:rsid w:val="006502C4"/>
    <w:rsid w:val="00650E3D"/>
    <w:rsid w:val="0065197D"/>
    <w:rsid w:val="00652A58"/>
    <w:rsid w:val="00652CD1"/>
    <w:rsid w:val="0065317E"/>
    <w:rsid w:val="00653238"/>
    <w:rsid w:val="006536E5"/>
    <w:rsid w:val="00653F6F"/>
    <w:rsid w:val="006556E0"/>
    <w:rsid w:val="00655F2E"/>
    <w:rsid w:val="00657AA0"/>
    <w:rsid w:val="006614E2"/>
    <w:rsid w:val="0066199F"/>
    <w:rsid w:val="00663EF6"/>
    <w:rsid w:val="006640EC"/>
    <w:rsid w:val="00665786"/>
    <w:rsid w:val="0066609A"/>
    <w:rsid w:val="00667772"/>
    <w:rsid w:val="00671BE2"/>
    <w:rsid w:val="00671E9F"/>
    <w:rsid w:val="006721A5"/>
    <w:rsid w:val="00673153"/>
    <w:rsid w:val="00673B26"/>
    <w:rsid w:val="00674C24"/>
    <w:rsid w:val="00675FE4"/>
    <w:rsid w:val="0067656F"/>
    <w:rsid w:val="0067772C"/>
    <w:rsid w:val="00680287"/>
    <w:rsid w:val="0068092A"/>
    <w:rsid w:val="006817BE"/>
    <w:rsid w:val="00682071"/>
    <w:rsid w:val="00682A63"/>
    <w:rsid w:val="00682CC0"/>
    <w:rsid w:val="00683499"/>
    <w:rsid w:val="00684317"/>
    <w:rsid w:val="006856FE"/>
    <w:rsid w:val="00685970"/>
    <w:rsid w:val="0068633C"/>
    <w:rsid w:val="00686401"/>
    <w:rsid w:val="006922A6"/>
    <w:rsid w:val="00692A99"/>
    <w:rsid w:val="00692FA8"/>
    <w:rsid w:val="00693462"/>
    <w:rsid w:val="00695FD2"/>
    <w:rsid w:val="00697761"/>
    <w:rsid w:val="006A203C"/>
    <w:rsid w:val="006A2C6A"/>
    <w:rsid w:val="006A5DCC"/>
    <w:rsid w:val="006A5DF0"/>
    <w:rsid w:val="006A6BBD"/>
    <w:rsid w:val="006B1D1D"/>
    <w:rsid w:val="006B2C4B"/>
    <w:rsid w:val="006B2CE9"/>
    <w:rsid w:val="006B3286"/>
    <w:rsid w:val="006B370A"/>
    <w:rsid w:val="006B5026"/>
    <w:rsid w:val="006B6CBD"/>
    <w:rsid w:val="006B6CF3"/>
    <w:rsid w:val="006C113C"/>
    <w:rsid w:val="006C1194"/>
    <w:rsid w:val="006C1248"/>
    <w:rsid w:val="006C1C48"/>
    <w:rsid w:val="006C24C9"/>
    <w:rsid w:val="006C2841"/>
    <w:rsid w:val="006C29E4"/>
    <w:rsid w:val="006C35D8"/>
    <w:rsid w:val="006C400E"/>
    <w:rsid w:val="006C416F"/>
    <w:rsid w:val="006C5389"/>
    <w:rsid w:val="006C78CC"/>
    <w:rsid w:val="006D4527"/>
    <w:rsid w:val="006D52E7"/>
    <w:rsid w:val="006D61DC"/>
    <w:rsid w:val="006D7E20"/>
    <w:rsid w:val="006E291E"/>
    <w:rsid w:val="006E2F0A"/>
    <w:rsid w:val="006E3B21"/>
    <w:rsid w:val="006E426C"/>
    <w:rsid w:val="006E44FB"/>
    <w:rsid w:val="006E4FCD"/>
    <w:rsid w:val="006E55A3"/>
    <w:rsid w:val="006F0064"/>
    <w:rsid w:val="006F21E4"/>
    <w:rsid w:val="006F30CD"/>
    <w:rsid w:val="006F3434"/>
    <w:rsid w:val="006F6BAF"/>
    <w:rsid w:val="006F6ED1"/>
    <w:rsid w:val="006F71B6"/>
    <w:rsid w:val="006F789E"/>
    <w:rsid w:val="006F7E83"/>
    <w:rsid w:val="0070087E"/>
    <w:rsid w:val="00700973"/>
    <w:rsid w:val="0070221E"/>
    <w:rsid w:val="00702258"/>
    <w:rsid w:val="00703455"/>
    <w:rsid w:val="00703630"/>
    <w:rsid w:val="00706629"/>
    <w:rsid w:val="00706969"/>
    <w:rsid w:val="0070723D"/>
    <w:rsid w:val="00707ECF"/>
    <w:rsid w:val="0071026E"/>
    <w:rsid w:val="0071253C"/>
    <w:rsid w:val="007126AD"/>
    <w:rsid w:val="007126E1"/>
    <w:rsid w:val="00712A05"/>
    <w:rsid w:val="00712CDB"/>
    <w:rsid w:val="00713390"/>
    <w:rsid w:val="007137DA"/>
    <w:rsid w:val="00713C49"/>
    <w:rsid w:val="00714461"/>
    <w:rsid w:val="00714B14"/>
    <w:rsid w:val="00720C24"/>
    <w:rsid w:val="007218D8"/>
    <w:rsid w:val="00722156"/>
    <w:rsid w:val="00722D12"/>
    <w:rsid w:val="00723AEE"/>
    <w:rsid w:val="007242A9"/>
    <w:rsid w:val="0072663A"/>
    <w:rsid w:val="007317F3"/>
    <w:rsid w:val="00733362"/>
    <w:rsid w:val="00734B8A"/>
    <w:rsid w:val="0073542E"/>
    <w:rsid w:val="0073614C"/>
    <w:rsid w:val="00737AA4"/>
    <w:rsid w:val="00737C53"/>
    <w:rsid w:val="00737D7B"/>
    <w:rsid w:val="00737D84"/>
    <w:rsid w:val="007405B5"/>
    <w:rsid w:val="007410AA"/>
    <w:rsid w:val="00741DAB"/>
    <w:rsid w:val="00741DEA"/>
    <w:rsid w:val="0074277D"/>
    <w:rsid w:val="00743C60"/>
    <w:rsid w:val="00744F27"/>
    <w:rsid w:val="00745168"/>
    <w:rsid w:val="00745608"/>
    <w:rsid w:val="00746B8A"/>
    <w:rsid w:val="00746FD5"/>
    <w:rsid w:val="007514CC"/>
    <w:rsid w:val="0075328D"/>
    <w:rsid w:val="00753D8A"/>
    <w:rsid w:val="0075438E"/>
    <w:rsid w:val="00754D51"/>
    <w:rsid w:val="0075718F"/>
    <w:rsid w:val="0076208C"/>
    <w:rsid w:val="007632E2"/>
    <w:rsid w:val="00763E87"/>
    <w:rsid w:val="007647E0"/>
    <w:rsid w:val="007654DB"/>
    <w:rsid w:val="0076594C"/>
    <w:rsid w:val="0076601F"/>
    <w:rsid w:val="00766098"/>
    <w:rsid w:val="00771345"/>
    <w:rsid w:val="00771951"/>
    <w:rsid w:val="00772C90"/>
    <w:rsid w:val="00772FCD"/>
    <w:rsid w:val="007732CA"/>
    <w:rsid w:val="0077587B"/>
    <w:rsid w:val="00775D81"/>
    <w:rsid w:val="00776640"/>
    <w:rsid w:val="00776CE9"/>
    <w:rsid w:val="00776DDF"/>
    <w:rsid w:val="00780C3D"/>
    <w:rsid w:val="00781F26"/>
    <w:rsid w:val="007822CD"/>
    <w:rsid w:val="00782899"/>
    <w:rsid w:val="00782BEA"/>
    <w:rsid w:val="0078315F"/>
    <w:rsid w:val="007858B5"/>
    <w:rsid w:val="00785CCF"/>
    <w:rsid w:val="007869D9"/>
    <w:rsid w:val="0078710E"/>
    <w:rsid w:val="007879F4"/>
    <w:rsid w:val="007911F4"/>
    <w:rsid w:val="00791699"/>
    <w:rsid w:val="00791A50"/>
    <w:rsid w:val="0079215F"/>
    <w:rsid w:val="00792820"/>
    <w:rsid w:val="0079306A"/>
    <w:rsid w:val="00793D86"/>
    <w:rsid w:val="007944F9"/>
    <w:rsid w:val="007947C4"/>
    <w:rsid w:val="0079578E"/>
    <w:rsid w:val="0079591E"/>
    <w:rsid w:val="00797C2B"/>
    <w:rsid w:val="007A0744"/>
    <w:rsid w:val="007A1A02"/>
    <w:rsid w:val="007A2978"/>
    <w:rsid w:val="007A32D0"/>
    <w:rsid w:val="007A3DB0"/>
    <w:rsid w:val="007A430F"/>
    <w:rsid w:val="007A4465"/>
    <w:rsid w:val="007A7533"/>
    <w:rsid w:val="007A7C90"/>
    <w:rsid w:val="007B0D72"/>
    <w:rsid w:val="007B0E2F"/>
    <w:rsid w:val="007B19D8"/>
    <w:rsid w:val="007B296E"/>
    <w:rsid w:val="007B2F4B"/>
    <w:rsid w:val="007B39E8"/>
    <w:rsid w:val="007B40B7"/>
    <w:rsid w:val="007B5FCA"/>
    <w:rsid w:val="007B7B60"/>
    <w:rsid w:val="007C0082"/>
    <w:rsid w:val="007C1EBB"/>
    <w:rsid w:val="007C2AAD"/>
    <w:rsid w:val="007C2B10"/>
    <w:rsid w:val="007C2CDA"/>
    <w:rsid w:val="007C37FC"/>
    <w:rsid w:val="007C440E"/>
    <w:rsid w:val="007C461F"/>
    <w:rsid w:val="007C479C"/>
    <w:rsid w:val="007C49A9"/>
    <w:rsid w:val="007C6881"/>
    <w:rsid w:val="007C696D"/>
    <w:rsid w:val="007C7BFA"/>
    <w:rsid w:val="007C7DC0"/>
    <w:rsid w:val="007C7EA5"/>
    <w:rsid w:val="007D09B2"/>
    <w:rsid w:val="007D10C3"/>
    <w:rsid w:val="007D113B"/>
    <w:rsid w:val="007D25C3"/>
    <w:rsid w:val="007D277A"/>
    <w:rsid w:val="007D2BFE"/>
    <w:rsid w:val="007D46CE"/>
    <w:rsid w:val="007D6357"/>
    <w:rsid w:val="007D6502"/>
    <w:rsid w:val="007D71E6"/>
    <w:rsid w:val="007D7BD5"/>
    <w:rsid w:val="007E0EC4"/>
    <w:rsid w:val="007E18DB"/>
    <w:rsid w:val="007E21BD"/>
    <w:rsid w:val="007E43C2"/>
    <w:rsid w:val="007E5169"/>
    <w:rsid w:val="007E6565"/>
    <w:rsid w:val="007F0A0F"/>
    <w:rsid w:val="007F211A"/>
    <w:rsid w:val="007F23BC"/>
    <w:rsid w:val="007F27D2"/>
    <w:rsid w:val="007F3A4D"/>
    <w:rsid w:val="007F4971"/>
    <w:rsid w:val="007F4DAA"/>
    <w:rsid w:val="007F5223"/>
    <w:rsid w:val="007F622D"/>
    <w:rsid w:val="007F6C38"/>
    <w:rsid w:val="007F7B9E"/>
    <w:rsid w:val="00800910"/>
    <w:rsid w:val="00800F44"/>
    <w:rsid w:val="0080140B"/>
    <w:rsid w:val="008015C0"/>
    <w:rsid w:val="008018AA"/>
    <w:rsid w:val="00801BCE"/>
    <w:rsid w:val="008043AE"/>
    <w:rsid w:val="00805D4D"/>
    <w:rsid w:val="008078BF"/>
    <w:rsid w:val="00813E63"/>
    <w:rsid w:val="0081440E"/>
    <w:rsid w:val="00815C8A"/>
    <w:rsid w:val="0081614B"/>
    <w:rsid w:val="008161F7"/>
    <w:rsid w:val="00816C24"/>
    <w:rsid w:val="00822CE5"/>
    <w:rsid w:val="00824022"/>
    <w:rsid w:val="00824C10"/>
    <w:rsid w:val="008259F6"/>
    <w:rsid w:val="00825B88"/>
    <w:rsid w:val="0082614C"/>
    <w:rsid w:val="00830A1D"/>
    <w:rsid w:val="00830DA6"/>
    <w:rsid w:val="00831573"/>
    <w:rsid w:val="008325F7"/>
    <w:rsid w:val="00834D66"/>
    <w:rsid w:val="00834DF4"/>
    <w:rsid w:val="00835C1D"/>
    <w:rsid w:val="00840F9D"/>
    <w:rsid w:val="008412B5"/>
    <w:rsid w:val="00842821"/>
    <w:rsid w:val="008435EA"/>
    <w:rsid w:val="008437DC"/>
    <w:rsid w:val="0084462F"/>
    <w:rsid w:val="00845B95"/>
    <w:rsid w:val="00845C47"/>
    <w:rsid w:val="00846A8B"/>
    <w:rsid w:val="008473BC"/>
    <w:rsid w:val="008518CA"/>
    <w:rsid w:val="00851D08"/>
    <w:rsid w:val="008533D6"/>
    <w:rsid w:val="008535D3"/>
    <w:rsid w:val="00854C17"/>
    <w:rsid w:val="0085754E"/>
    <w:rsid w:val="00862699"/>
    <w:rsid w:val="00864450"/>
    <w:rsid w:val="008649CE"/>
    <w:rsid w:val="00865733"/>
    <w:rsid w:val="00865D04"/>
    <w:rsid w:val="00866192"/>
    <w:rsid w:val="008672BE"/>
    <w:rsid w:val="008700CA"/>
    <w:rsid w:val="0087020B"/>
    <w:rsid w:val="00870AE2"/>
    <w:rsid w:val="00870EC8"/>
    <w:rsid w:val="0087194D"/>
    <w:rsid w:val="00872D24"/>
    <w:rsid w:val="008735FD"/>
    <w:rsid w:val="0087389C"/>
    <w:rsid w:val="00875D86"/>
    <w:rsid w:val="00876FD7"/>
    <w:rsid w:val="00877F37"/>
    <w:rsid w:val="008809A5"/>
    <w:rsid w:val="00880CF4"/>
    <w:rsid w:val="00881A68"/>
    <w:rsid w:val="0088217D"/>
    <w:rsid w:val="0088455D"/>
    <w:rsid w:val="00884AC5"/>
    <w:rsid w:val="008850E1"/>
    <w:rsid w:val="00885E75"/>
    <w:rsid w:val="008875CF"/>
    <w:rsid w:val="00887837"/>
    <w:rsid w:val="00893B5B"/>
    <w:rsid w:val="00897277"/>
    <w:rsid w:val="00897C7B"/>
    <w:rsid w:val="008A2949"/>
    <w:rsid w:val="008A3624"/>
    <w:rsid w:val="008A40F7"/>
    <w:rsid w:val="008A502C"/>
    <w:rsid w:val="008A56BE"/>
    <w:rsid w:val="008A5C34"/>
    <w:rsid w:val="008A71FD"/>
    <w:rsid w:val="008B04E7"/>
    <w:rsid w:val="008B0E72"/>
    <w:rsid w:val="008B1AE6"/>
    <w:rsid w:val="008B43A9"/>
    <w:rsid w:val="008B55F3"/>
    <w:rsid w:val="008B5A4F"/>
    <w:rsid w:val="008B5C2D"/>
    <w:rsid w:val="008B6C5B"/>
    <w:rsid w:val="008B7BE5"/>
    <w:rsid w:val="008C0287"/>
    <w:rsid w:val="008C0333"/>
    <w:rsid w:val="008C0578"/>
    <w:rsid w:val="008C1582"/>
    <w:rsid w:val="008C2FBD"/>
    <w:rsid w:val="008C371B"/>
    <w:rsid w:val="008C46D3"/>
    <w:rsid w:val="008C4778"/>
    <w:rsid w:val="008C5154"/>
    <w:rsid w:val="008C5D05"/>
    <w:rsid w:val="008C7CE4"/>
    <w:rsid w:val="008D0F2F"/>
    <w:rsid w:val="008D1078"/>
    <w:rsid w:val="008D16D5"/>
    <w:rsid w:val="008D2ECC"/>
    <w:rsid w:val="008D3FAB"/>
    <w:rsid w:val="008D4978"/>
    <w:rsid w:val="008D4F7F"/>
    <w:rsid w:val="008D6331"/>
    <w:rsid w:val="008E000D"/>
    <w:rsid w:val="008E052C"/>
    <w:rsid w:val="008E0F15"/>
    <w:rsid w:val="008E20AD"/>
    <w:rsid w:val="008E2424"/>
    <w:rsid w:val="008E256F"/>
    <w:rsid w:val="008E261E"/>
    <w:rsid w:val="008E41AB"/>
    <w:rsid w:val="008E4CE2"/>
    <w:rsid w:val="008E5598"/>
    <w:rsid w:val="008E6ACC"/>
    <w:rsid w:val="008E6DBF"/>
    <w:rsid w:val="008F0303"/>
    <w:rsid w:val="008F196B"/>
    <w:rsid w:val="008F1CBD"/>
    <w:rsid w:val="008F23EE"/>
    <w:rsid w:val="008F277A"/>
    <w:rsid w:val="008F34C3"/>
    <w:rsid w:val="008F4E50"/>
    <w:rsid w:val="008F5369"/>
    <w:rsid w:val="008F54F6"/>
    <w:rsid w:val="008F57B5"/>
    <w:rsid w:val="008F6737"/>
    <w:rsid w:val="008F6FE7"/>
    <w:rsid w:val="008F731F"/>
    <w:rsid w:val="008F7736"/>
    <w:rsid w:val="008F7A1D"/>
    <w:rsid w:val="00900A8A"/>
    <w:rsid w:val="009018B5"/>
    <w:rsid w:val="00901F27"/>
    <w:rsid w:val="009029AD"/>
    <w:rsid w:val="00903803"/>
    <w:rsid w:val="0090439C"/>
    <w:rsid w:val="009049FF"/>
    <w:rsid w:val="009059F3"/>
    <w:rsid w:val="00907227"/>
    <w:rsid w:val="00910950"/>
    <w:rsid w:val="0091126F"/>
    <w:rsid w:val="009145DD"/>
    <w:rsid w:val="0091486D"/>
    <w:rsid w:val="009148BD"/>
    <w:rsid w:val="0091517E"/>
    <w:rsid w:val="0091547E"/>
    <w:rsid w:val="00915A00"/>
    <w:rsid w:val="00916B0D"/>
    <w:rsid w:val="00920D0B"/>
    <w:rsid w:val="00920FC1"/>
    <w:rsid w:val="00921B4F"/>
    <w:rsid w:val="00922217"/>
    <w:rsid w:val="0092230C"/>
    <w:rsid w:val="00922903"/>
    <w:rsid w:val="00922C7B"/>
    <w:rsid w:val="0092320D"/>
    <w:rsid w:val="00924D5F"/>
    <w:rsid w:val="00927BA8"/>
    <w:rsid w:val="00927D91"/>
    <w:rsid w:val="00930254"/>
    <w:rsid w:val="009317E3"/>
    <w:rsid w:val="00931E1A"/>
    <w:rsid w:val="00931E6C"/>
    <w:rsid w:val="00932032"/>
    <w:rsid w:val="00932547"/>
    <w:rsid w:val="00932AB4"/>
    <w:rsid w:val="00933984"/>
    <w:rsid w:val="009351CE"/>
    <w:rsid w:val="0093527C"/>
    <w:rsid w:val="00935ABE"/>
    <w:rsid w:val="00935DE2"/>
    <w:rsid w:val="00940ADE"/>
    <w:rsid w:val="00941372"/>
    <w:rsid w:val="009422D0"/>
    <w:rsid w:val="00943707"/>
    <w:rsid w:val="00943DC4"/>
    <w:rsid w:val="009459B8"/>
    <w:rsid w:val="009468F9"/>
    <w:rsid w:val="00950A17"/>
    <w:rsid w:val="009515E7"/>
    <w:rsid w:val="00951834"/>
    <w:rsid w:val="00951F36"/>
    <w:rsid w:val="00953A52"/>
    <w:rsid w:val="00954A5D"/>
    <w:rsid w:val="009551BB"/>
    <w:rsid w:val="00955F5B"/>
    <w:rsid w:val="009563B1"/>
    <w:rsid w:val="00956679"/>
    <w:rsid w:val="00956F6E"/>
    <w:rsid w:val="0096151E"/>
    <w:rsid w:val="0096212E"/>
    <w:rsid w:val="009621BD"/>
    <w:rsid w:val="00962315"/>
    <w:rsid w:val="00962D3D"/>
    <w:rsid w:val="009639DB"/>
    <w:rsid w:val="00964C38"/>
    <w:rsid w:val="00967CBB"/>
    <w:rsid w:val="009714B6"/>
    <w:rsid w:val="00971B2E"/>
    <w:rsid w:val="00971CB3"/>
    <w:rsid w:val="009720E2"/>
    <w:rsid w:val="0097243D"/>
    <w:rsid w:val="00972757"/>
    <w:rsid w:val="00973E33"/>
    <w:rsid w:val="00973F81"/>
    <w:rsid w:val="009747B9"/>
    <w:rsid w:val="00975168"/>
    <w:rsid w:val="0097738E"/>
    <w:rsid w:val="00977B39"/>
    <w:rsid w:val="00977B52"/>
    <w:rsid w:val="00977C14"/>
    <w:rsid w:val="00977CF3"/>
    <w:rsid w:val="00981A3A"/>
    <w:rsid w:val="00990460"/>
    <w:rsid w:val="00991105"/>
    <w:rsid w:val="00991247"/>
    <w:rsid w:val="009915A0"/>
    <w:rsid w:val="0099174B"/>
    <w:rsid w:val="00992802"/>
    <w:rsid w:val="0099494C"/>
    <w:rsid w:val="0099628E"/>
    <w:rsid w:val="00997163"/>
    <w:rsid w:val="00997567"/>
    <w:rsid w:val="009A0C42"/>
    <w:rsid w:val="009A28FE"/>
    <w:rsid w:val="009A4C4A"/>
    <w:rsid w:val="009A59AB"/>
    <w:rsid w:val="009A7050"/>
    <w:rsid w:val="009A7120"/>
    <w:rsid w:val="009A7517"/>
    <w:rsid w:val="009A7F4F"/>
    <w:rsid w:val="009B5B51"/>
    <w:rsid w:val="009B692D"/>
    <w:rsid w:val="009C0639"/>
    <w:rsid w:val="009C1435"/>
    <w:rsid w:val="009C23D3"/>
    <w:rsid w:val="009C2884"/>
    <w:rsid w:val="009C4628"/>
    <w:rsid w:val="009C5D18"/>
    <w:rsid w:val="009C5E17"/>
    <w:rsid w:val="009C72C6"/>
    <w:rsid w:val="009C7587"/>
    <w:rsid w:val="009C7752"/>
    <w:rsid w:val="009C7AEC"/>
    <w:rsid w:val="009D0819"/>
    <w:rsid w:val="009D185A"/>
    <w:rsid w:val="009D4816"/>
    <w:rsid w:val="009D4E69"/>
    <w:rsid w:val="009D5F7C"/>
    <w:rsid w:val="009D6601"/>
    <w:rsid w:val="009D7053"/>
    <w:rsid w:val="009E1FC1"/>
    <w:rsid w:val="009E27D7"/>
    <w:rsid w:val="009E33C8"/>
    <w:rsid w:val="009E35DB"/>
    <w:rsid w:val="009E52D0"/>
    <w:rsid w:val="009E569F"/>
    <w:rsid w:val="009E61C9"/>
    <w:rsid w:val="009E62DD"/>
    <w:rsid w:val="009E6473"/>
    <w:rsid w:val="009F0414"/>
    <w:rsid w:val="009F10F3"/>
    <w:rsid w:val="009F280A"/>
    <w:rsid w:val="009F3007"/>
    <w:rsid w:val="009F4B45"/>
    <w:rsid w:val="009F4F74"/>
    <w:rsid w:val="009F5468"/>
    <w:rsid w:val="009F59EC"/>
    <w:rsid w:val="009F5B3D"/>
    <w:rsid w:val="009F6A5D"/>
    <w:rsid w:val="009F7081"/>
    <w:rsid w:val="009F786E"/>
    <w:rsid w:val="00A00447"/>
    <w:rsid w:val="00A00557"/>
    <w:rsid w:val="00A007ED"/>
    <w:rsid w:val="00A008FC"/>
    <w:rsid w:val="00A009FD"/>
    <w:rsid w:val="00A01729"/>
    <w:rsid w:val="00A01853"/>
    <w:rsid w:val="00A02D8F"/>
    <w:rsid w:val="00A069F8"/>
    <w:rsid w:val="00A07064"/>
    <w:rsid w:val="00A071D7"/>
    <w:rsid w:val="00A073E1"/>
    <w:rsid w:val="00A1094C"/>
    <w:rsid w:val="00A11070"/>
    <w:rsid w:val="00A13E87"/>
    <w:rsid w:val="00A141B4"/>
    <w:rsid w:val="00A155D4"/>
    <w:rsid w:val="00A16250"/>
    <w:rsid w:val="00A16EEB"/>
    <w:rsid w:val="00A176B7"/>
    <w:rsid w:val="00A1794C"/>
    <w:rsid w:val="00A2046A"/>
    <w:rsid w:val="00A208B6"/>
    <w:rsid w:val="00A215FA"/>
    <w:rsid w:val="00A2545F"/>
    <w:rsid w:val="00A25F47"/>
    <w:rsid w:val="00A261A9"/>
    <w:rsid w:val="00A26977"/>
    <w:rsid w:val="00A27B2C"/>
    <w:rsid w:val="00A30739"/>
    <w:rsid w:val="00A30BD9"/>
    <w:rsid w:val="00A31636"/>
    <w:rsid w:val="00A31AF7"/>
    <w:rsid w:val="00A32942"/>
    <w:rsid w:val="00A32B17"/>
    <w:rsid w:val="00A346F4"/>
    <w:rsid w:val="00A354D5"/>
    <w:rsid w:val="00A35694"/>
    <w:rsid w:val="00A35D07"/>
    <w:rsid w:val="00A36922"/>
    <w:rsid w:val="00A378B3"/>
    <w:rsid w:val="00A37B17"/>
    <w:rsid w:val="00A40CCE"/>
    <w:rsid w:val="00A4221F"/>
    <w:rsid w:val="00A42FCA"/>
    <w:rsid w:val="00A44789"/>
    <w:rsid w:val="00A44ABD"/>
    <w:rsid w:val="00A457C1"/>
    <w:rsid w:val="00A46650"/>
    <w:rsid w:val="00A47DDD"/>
    <w:rsid w:val="00A50703"/>
    <w:rsid w:val="00A50A68"/>
    <w:rsid w:val="00A50D1F"/>
    <w:rsid w:val="00A52FF9"/>
    <w:rsid w:val="00A53708"/>
    <w:rsid w:val="00A53A8A"/>
    <w:rsid w:val="00A54009"/>
    <w:rsid w:val="00A54976"/>
    <w:rsid w:val="00A61CFF"/>
    <w:rsid w:val="00A62470"/>
    <w:rsid w:val="00A63B0E"/>
    <w:rsid w:val="00A63C4A"/>
    <w:rsid w:val="00A64A3B"/>
    <w:rsid w:val="00A652BE"/>
    <w:rsid w:val="00A664CE"/>
    <w:rsid w:val="00A66519"/>
    <w:rsid w:val="00A674EA"/>
    <w:rsid w:val="00A70442"/>
    <w:rsid w:val="00A74379"/>
    <w:rsid w:val="00A763EF"/>
    <w:rsid w:val="00A76583"/>
    <w:rsid w:val="00A76B5D"/>
    <w:rsid w:val="00A77278"/>
    <w:rsid w:val="00A809EB"/>
    <w:rsid w:val="00A810AD"/>
    <w:rsid w:val="00A833ED"/>
    <w:rsid w:val="00A83677"/>
    <w:rsid w:val="00A84A9F"/>
    <w:rsid w:val="00A84F29"/>
    <w:rsid w:val="00A86160"/>
    <w:rsid w:val="00A862EC"/>
    <w:rsid w:val="00A86B44"/>
    <w:rsid w:val="00A872D1"/>
    <w:rsid w:val="00A9037D"/>
    <w:rsid w:val="00A903C6"/>
    <w:rsid w:val="00A90EF0"/>
    <w:rsid w:val="00A92077"/>
    <w:rsid w:val="00A95403"/>
    <w:rsid w:val="00A967B3"/>
    <w:rsid w:val="00A9799C"/>
    <w:rsid w:val="00A97CEC"/>
    <w:rsid w:val="00AA18A6"/>
    <w:rsid w:val="00AA26BC"/>
    <w:rsid w:val="00AA2BC6"/>
    <w:rsid w:val="00AA667C"/>
    <w:rsid w:val="00AA6D2F"/>
    <w:rsid w:val="00AB0133"/>
    <w:rsid w:val="00AB1D89"/>
    <w:rsid w:val="00AB3B7D"/>
    <w:rsid w:val="00AB3C85"/>
    <w:rsid w:val="00AB48D3"/>
    <w:rsid w:val="00AB49C9"/>
    <w:rsid w:val="00AB6ED2"/>
    <w:rsid w:val="00AB781A"/>
    <w:rsid w:val="00AB7FA3"/>
    <w:rsid w:val="00AC0DA0"/>
    <w:rsid w:val="00AC1294"/>
    <w:rsid w:val="00AC14E6"/>
    <w:rsid w:val="00AC1D1B"/>
    <w:rsid w:val="00AC3F47"/>
    <w:rsid w:val="00AC3FEC"/>
    <w:rsid w:val="00AC4091"/>
    <w:rsid w:val="00AC5E0F"/>
    <w:rsid w:val="00AC5F55"/>
    <w:rsid w:val="00AC7B95"/>
    <w:rsid w:val="00AD004C"/>
    <w:rsid w:val="00AD00D7"/>
    <w:rsid w:val="00AD0310"/>
    <w:rsid w:val="00AD0EDC"/>
    <w:rsid w:val="00AD2A58"/>
    <w:rsid w:val="00AD2D7B"/>
    <w:rsid w:val="00AD2DF0"/>
    <w:rsid w:val="00AD378D"/>
    <w:rsid w:val="00AD4771"/>
    <w:rsid w:val="00AD5A2C"/>
    <w:rsid w:val="00AD769F"/>
    <w:rsid w:val="00AE0869"/>
    <w:rsid w:val="00AE0D64"/>
    <w:rsid w:val="00AE157E"/>
    <w:rsid w:val="00AE1A1B"/>
    <w:rsid w:val="00AE2EC1"/>
    <w:rsid w:val="00AE3593"/>
    <w:rsid w:val="00AE3DE4"/>
    <w:rsid w:val="00AE3F0F"/>
    <w:rsid w:val="00AE51DF"/>
    <w:rsid w:val="00AE551F"/>
    <w:rsid w:val="00AE5589"/>
    <w:rsid w:val="00AE55E7"/>
    <w:rsid w:val="00AE6B4B"/>
    <w:rsid w:val="00AF05BB"/>
    <w:rsid w:val="00AF233D"/>
    <w:rsid w:val="00AF38E3"/>
    <w:rsid w:val="00AF3CF2"/>
    <w:rsid w:val="00AF4468"/>
    <w:rsid w:val="00AF4AE8"/>
    <w:rsid w:val="00AF67C0"/>
    <w:rsid w:val="00AF76BD"/>
    <w:rsid w:val="00AF7C5F"/>
    <w:rsid w:val="00B01105"/>
    <w:rsid w:val="00B013A0"/>
    <w:rsid w:val="00B0261E"/>
    <w:rsid w:val="00B02793"/>
    <w:rsid w:val="00B05195"/>
    <w:rsid w:val="00B055DC"/>
    <w:rsid w:val="00B06EC7"/>
    <w:rsid w:val="00B0767F"/>
    <w:rsid w:val="00B07B4D"/>
    <w:rsid w:val="00B100F1"/>
    <w:rsid w:val="00B102A1"/>
    <w:rsid w:val="00B10956"/>
    <w:rsid w:val="00B11B5D"/>
    <w:rsid w:val="00B12E8B"/>
    <w:rsid w:val="00B143D5"/>
    <w:rsid w:val="00B145CC"/>
    <w:rsid w:val="00B154FF"/>
    <w:rsid w:val="00B16686"/>
    <w:rsid w:val="00B16AC9"/>
    <w:rsid w:val="00B17417"/>
    <w:rsid w:val="00B200F4"/>
    <w:rsid w:val="00B20CA2"/>
    <w:rsid w:val="00B21C25"/>
    <w:rsid w:val="00B226FB"/>
    <w:rsid w:val="00B248AD"/>
    <w:rsid w:val="00B2718D"/>
    <w:rsid w:val="00B27E61"/>
    <w:rsid w:val="00B33719"/>
    <w:rsid w:val="00B35C90"/>
    <w:rsid w:val="00B3723E"/>
    <w:rsid w:val="00B372B1"/>
    <w:rsid w:val="00B373DD"/>
    <w:rsid w:val="00B375EE"/>
    <w:rsid w:val="00B37705"/>
    <w:rsid w:val="00B37C48"/>
    <w:rsid w:val="00B40601"/>
    <w:rsid w:val="00B40B98"/>
    <w:rsid w:val="00B41CF7"/>
    <w:rsid w:val="00B43288"/>
    <w:rsid w:val="00B43A88"/>
    <w:rsid w:val="00B44E6F"/>
    <w:rsid w:val="00B4649A"/>
    <w:rsid w:val="00B471C2"/>
    <w:rsid w:val="00B501E7"/>
    <w:rsid w:val="00B503AA"/>
    <w:rsid w:val="00B51330"/>
    <w:rsid w:val="00B53AA4"/>
    <w:rsid w:val="00B553F9"/>
    <w:rsid w:val="00B564FF"/>
    <w:rsid w:val="00B56AB5"/>
    <w:rsid w:val="00B61AC2"/>
    <w:rsid w:val="00B627FC"/>
    <w:rsid w:val="00B638E7"/>
    <w:rsid w:val="00B643DB"/>
    <w:rsid w:val="00B64E47"/>
    <w:rsid w:val="00B6610C"/>
    <w:rsid w:val="00B66279"/>
    <w:rsid w:val="00B66BDC"/>
    <w:rsid w:val="00B678B8"/>
    <w:rsid w:val="00B702B1"/>
    <w:rsid w:val="00B7107C"/>
    <w:rsid w:val="00B71BA2"/>
    <w:rsid w:val="00B71BFD"/>
    <w:rsid w:val="00B72F0A"/>
    <w:rsid w:val="00B7378F"/>
    <w:rsid w:val="00B740EB"/>
    <w:rsid w:val="00B75F66"/>
    <w:rsid w:val="00B7614A"/>
    <w:rsid w:val="00B76834"/>
    <w:rsid w:val="00B76D3B"/>
    <w:rsid w:val="00B76DE0"/>
    <w:rsid w:val="00B77308"/>
    <w:rsid w:val="00B80967"/>
    <w:rsid w:val="00B809ED"/>
    <w:rsid w:val="00B81A6A"/>
    <w:rsid w:val="00B82BB9"/>
    <w:rsid w:val="00B82FE9"/>
    <w:rsid w:val="00B8332F"/>
    <w:rsid w:val="00B84515"/>
    <w:rsid w:val="00B84BC6"/>
    <w:rsid w:val="00B85199"/>
    <w:rsid w:val="00B862AB"/>
    <w:rsid w:val="00B86AB5"/>
    <w:rsid w:val="00B877C6"/>
    <w:rsid w:val="00B87A5E"/>
    <w:rsid w:val="00B87E67"/>
    <w:rsid w:val="00B87F13"/>
    <w:rsid w:val="00B9083B"/>
    <w:rsid w:val="00B90F1F"/>
    <w:rsid w:val="00B915BC"/>
    <w:rsid w:val="00B93199"/>
    <w:rsid w:val="00B9353D"/>
    <w:rsid w:val="00B94213"/>
    <w:rsid w:val="00B94C13"/>
    <w:rsid w:val="00B9544E"/>
    <w:rsid w:val="00B95684"/>
    <w:rsid w:val="00B96D30"/>
    <w:rsid w:val="00B97A5B"/>
    <w:rsid w:val="00BA0B37"/>
    <w:rsid w:val="00BA11AD"/>
    <w:rsid w:val="00BA208D"/>
    <w:rsid w:val="00BA37A9"/>
    <w:rsid w:val="00BA4FBA"/>
    <w:rsid w:val="00BA696F"/>
    <w:rsid w:val="00BA69DA"/>
    <w:rsid w:val="00BA6CA8"/>
    <w:rsid w:val="00BA7591"/>
    <w:rsid w:val="00BA79CD"/>
    <w:rsid w:val="00BA7CFC"/>
    <w:rsid w:val="00BB098F"/>
    <w:rsid w:val="00BB2C52"/>
    <w:rsid w:val="00BB2F10"/>
    <w:rsid w:val="00BB3A89"/>
    <w:rsid w:val="00BB5718"/>
    <w:rsid w:val="00BB5A54"/>
    <w:rsid w:val="00BB6334"/>
    <w:rsid w:val="00BB654D"/>
    <w:rsid w:val="00BB7756"/>
    <w:rsid w:val="00BB7CE4"/>
    <w:rsid w:val="00BC0AB9"/>
    <w:rsid w:val="00BC2CAD"/>
    <w:rsid w:val="00BC599E"/>
    <w:rsid w:val="00BC62EE"/>
    <w:rsid w:val="00BD2288"/>
    <w:rsid w:val="00BD3CFE"/>
    <w:rsid w:val="00BD4A17"/>
    <w:rsid w:val="00BD5F59"/>
    <w:rsid w:val="00BD640F"/>
    <w:rsid w:val="00BE0D5C"/>
    <w:rsid w:val="00BE11C0"/>
    <w:rsid w:val="00BE3140"/>
    <w:rsid w:val="00BE4BCA"/>
    <w:rsid w:val="00BE53C6"/>
    <w:rsid w:val="00BE6348"/>
    <w:rsid w:val="00BE6903"/>
    <w:rsid w:val="00BE69A4"/>
    <w:rsid w:val="00BE6B5D"/>
    <w:rsid w:val="00BF01CB"/>
    <w:rsid w:val="00BF14E1"/>
    <w:rsid w:val="00BF1B60"/>
    <w:rsid w:val="00BF267A"/>
    <w:rsid w:val="00BF34DF"/>
    <w:rsid w:val="00BF3D96"/>
    <w:rsid w:val="00BF41CA"/>
    <w:rsid w:val="00BF42A2"/>
    <w:rsid w:val="00BF451D"/>
    <w:rsid w:val="00BF58D7"/>
    <w:rsid w:val="00BF6680"/>
    <w:rsid w:val="00BF67FA"/>
    <w:rsid w:val="00BF728A"/>
    <w:rsid w:val="00C02917"/>
    <w:rsid w:val="00C02D46"/>
    <w:rsid w:val="00C03359"/>
    <w:rsid w:val="00C04B36"/>
    <w:rsid w:val="00C04F31"/>
    <w:rsid w:val="00C06ADD"/>
    <w:rsid w:val="00C07B94"/>
    <w:rsid w:val="00C105F2"/>
    <w:rsid w:val="00C109F7"/>
    <w:rsid w:val="00C10DBA"/>
    <w:rsid w:val="00C11FB0"/>
    <w:rsid w:val="00C125CE"/>
    <w:rsid w:val="00C13B9F"/>
    <w:rsid w:val="00C13C44"/>
    <w:rsid w:val="00C14DA2"/>
    <w:rsid w:val="00C17129"/>
    <w:rsid w:val="00C17EA3"/>
    <w:rsid w:val="00C206B9"/>
    <w:rsid w:val="00C207C8"/>
    <w:rsid w:val="00C21A50"/>
    <w:rsid w:val="00C23801"/>
    <w:rsid w:val="00C23A70"/>
    <w:rsid w:val="00C248DC"/>
    <w:rsid w:val="00C25797"/>
    <w:rsid w:val="00C257E1"/>
    <w:rsid w:val="00C25A8E"/>
    <w:rsid w:val="00C25B17"/>
    <w:rsid w:val="00C32C7E"/>
    <w:rsid w:val="00C34739"/>
    <w:rsid w:val="00C404DA"/>
    <w:rsid w:val="00C42FA3"/>
    <w:rsid w:val="00C435A1"/>
    <w:rsid w:val="00C437FE"/>
    <w:rsid w:val="00C5030B"/>
    <w:rsid w:val="00C50415"/>
    <w:rsid w:val="00C554DD"/>
    <w:rsid w:val="00C568A9"/>
    <w:rsid w:val="00C573A3"/>
    <w:rsid w:val="00C576AC"/>
    <w:rsid w:val="00C6023D"/>
    <w:rsid w:val="00C60A25"/>
    <w:rsid w:val="00C6229D"/>
    <w:rsid w:val="00C62340"/>
    <w:rsid w:val="00C634A3"/>
    <w:rsid w:val="00C63E0F"/>
    <w:rsid w:val="00C65AFC"/>
    <w:rsid w:val="00C66A58"/>
    <w:rsid w:val="00C70421"/>
    <w:rsid w:val="00C70EE3"/>
    <w:rsid w:val="00C71046"/>
    <w:rsid w:val="00C72490"/>
    <w:rsid w:val="00C7270F"/>
    <w:rsid w:val="00C74DB0"/>
    <w:rsid w:val="00C750F7"/>
    <w:rsid w:val="00C75333"/>
    <w:rsid w:val="00C775D2"/>
    <w:rsid w:val="00C77646"/>
    <w:rsid w:val="00C809BA"/>
    <w:rsid w:val="00C80B01"/>
    <w:rsid w:val="00C80D55"/>
    <w:rsid w:val="00C813EB"/>
    <w:rsid w:val="00C81A83"/>
    <w:rsid w:val="00C82487"/>
    <w:rsid w:val="00C8259F"/>
    <w:rsid w:val="00C82AFA"/>
    <w:rsid w:val="00C82CC6"/>
    <w:rsid w:val="00C8388A"/>
    <w:rsid w:val="00C850D0"/>
    <w:rsid w:val="00C87844"/>
    <w:rsid w:val="00C90591"/>
    <w:rsid w:val="00C909CF"/>
    <w:rsid w:val="00C91132"/>
    <w:rsid w:val="00C92D4B"/>
    <w:rsid w:val="00C93140"/>
    <w:rsid w:val="00C93246"/>
    <w:rsid w:val="00C935BD"/>
    <w:rsid w:val="00C93BA8"/>
    <w:rsid w:val="00C96458"/>
    <w:rsid w:val="00C9705D"/>
    <w:rsid w:val="00C97F5F"/>
    <w:rsid w:val="00CA0046"/>
    <w:rsid w:val="00CA2E49"/>
    <w:rsid w:val="00CA3550"/>
    <w:rsid w:val="00CA3F9B"/>
    <w:rsid w:val="00CA3FFC"/>
    <w:rsid w:val="00CA41D5"/>
    <w:rsid w:val="00CA440E"/>
    <w:rsid w:val="00CA5048"/>
    <w:rsid w:val="00CA5114"/>
    <w:rsid w:val="00CA6FE5"/>
    <w:rsid w:val="00CA748D"/>
    <w:rsid w:val="00CA7545"/>
    <w:rsid w:val="00CB04F2"/>
    <w:rsid w:val="00CB06EB"/>
    <w:rsid w:val="00CB0933"/>
    <w:rsid w:val="00CB2AB6"/>
    <w:rsid w:val="00CB2AFC"/>
    <w:rsid w:val="00CB3ECD"/>
    <w:rsid w:val="00CB5DA4"/>
    <w:rsid w:val="00CB61A4"/>
    <w:rsid w:val="00CB719F"/>
    <w:rsid w:val="00CB71EC"/>
    <w:rsid w:val="00CB73CF"/>
    <w:rsid w:val="00CC02E3"/>
    <w:rsid w:val="00CC1660"/>
    <w:rsid w:val="00CC16AA"/>
    <w:rsid w:val="00CC185D"/>
    <w:rsid w:val="00CC2230"/>
    <w:rsid w:val="00CC2BA2"/>
    <w:rsid w:val="00CC2EF0"/>
    <w:rsid w:val="00CC3234"/>
    <w:rsid w:val="00CC4783"/>
    <w:rsid w:val="00CC59E6"/>
    <w:rsid w:val="00CC6B29"/>
    <w:rsid w:val="00CC7759"/>
    <w:rsid w:val="00CD07CE"/>
    <w:rsid w:val="00CD0919"/>
    <w:rsid w:val="00CD1300"/>
    <w:rsid w:val="00CD2310"/>
    <w:rsid w:val="00CD35A2"/>
    <w:rsid w:val="00CD35EB"/>
    <w:rsid w:val="00CD705C"/>
    <w:rsid w:val="00CE01A0"/>
    <w:rsid w:val="00CE0C6B"/>
    <w:rsid w:val="00CE2048"/>
    <w:rsid w:val="00CE21C7"/>
    <w:rsid w:val="00CE2431"/>
    <w:rsid w:val="00CE4922"/>
    <w:rsid w:val="00CE55B4"/>
    <w:rsid w:val="00CE72D0"/>
    <w:rsid w:val="00CE7D7E"/>
    <w:rsid w:val="00CF0055"/>
    <w:rsid w:val="00CF0FE0"/>
    <w:rsid w:val="00CF1A7B"/>
    <w:rsid w:val="00CF1FB8"/>
    <w:rsid w:val="00CF4786"/>
    <w:rsid w:val="00CF66A3"/>
    <w:rsid w:val="00CF75DF"/>
    <w:rsid w:val="00CF7EA4"/>
    <w:rsid w:val="00D004DA"/>
    <w:rsid w:val="00D014A9"/>
    <w:rsid w:val="00D02F2F"/>
    <w:rsid w:val="00D031ED"/>
    <w:rsid w:val="00D06481"/>
    <w:rsid w:val="00D068BA"/>
    <w:rsid w:val="00D12C09"/>
    <w:rsid w:val="00D12CE0"/>
    <w:rsid w:val="00D161D4"/>
    <w:rsid w:val="00D213BD"/>
    <w:rsid w:val="00D23479"/>
    <w:rsid w:val="00D23B43"/>
    <w:rsid w:val="00D26EDF"/>
    <w:rsid w:val="00D312C7"/>
    <w:rsid w:val="00D31537"/>
    <w:rsid w:val="00D33797"/>
    <w:rsid w:val="00D35373"/>
    <w:rsid w:val="00D37001"/>
    <w:rsid w:val="00D37F19"/>
    <w:rsid w:val="00D439F0"/>
    <w:rsid w:val="00D44791"/>
    <w:rsid w:val="00D44C33"/>
    <w:rsid w:val="00D4587D"/>
    <w:rsid w:val="00D45A04"/>
    <w:rsid w:val="00D4633F"/>
    <w:rsid w:val="00D46A99"/>
    <w:rsid w:val="00D46E32"/>
    <w:rsid w:val="00D46F7B"/>
    <w:rsid w:val="00D474B2"/>
    <w:rsid w:val="00D50E5C"/>
    <w:rsid w:val="00D517FF"/>
    <w:rsid w:val="00D51EC0"/>
    <w:rsid w:val="00D52944"/>
    <w:rsid w:val="00D532BD"/>
    <w:rsid w:val="00D53DED"/>
    <w:rsid w:val="00D54E74"/>
    <w:rsid w:val="00D5619A"/>
    <w:rsid w:val="00D56C86"/>
    <w:rsid w:val="00D57E28"/>
    <w:rsid w:val="00D614AE"/>
    <w:rsid w:val="00D61E7C"/>
    <w:rsid w:val="00D61F13"/>
    <w:rsid w:val="00D67224"/>
    <w:rsid w:val="00D67EFD"/>
    <w:rsid w:val="00D703A5"/>
    <w:rsid w:val="00D70C4A"/>
    <w:rsid w:val="00D70D0D"/>
    <w:rsid w:val="00D72C97"/>
    <w:rsid w:val="00D72EAC"/>
    <w:rsid w:val="00D733D3"/>
    <w:rsid w:val="00D738B9"/>
    <w:rsid w:val="00D74896"/>
    <w:rsid w:val="00D74C4A"/>
    <w:rsid w:val="00D75CA0"/>
    <w:rsid w:val="00D75F0D"/>
    <w:rsid w:val="00D763FC"/>
    <w:rsid w:val="00D776EE"/>
    <w:rsid w:val="00D80FA5"/>
    <w:rsid w:val="00D816ED"/>
    <w:rsid w:val="00D81A93"/>
    <w:rsid w:val="00D81E18"/>
    <w:rsid w:val="00D825F7"/>
    <w:rsid w:val="00D829D2"/>
    <w:rsid w:val="00D82B76"/>
    <w:rsid w:val="00D83409"/>
    <w:rsid w:val="00D85481"/>
    <w:rsid w:val="00D86774"/>
    <w:rsid w:val="00D86F32"/>
    <w:rsid w:val="00D87000"/>
    <w:rsid w:val="00D9022A"/>
    <w:rsid w:val="00D91982"/>
    <w:rsid w:val="00D93C77"/>
    <w:rsid w:val="00D941D6"/>
    <w:rsid w:val="00D94639"/>
    <w:rsid w:val="00D95B70"/>
    <w:rsid w:val="00D96209"/>
    <w:rsid w:val="00D97095"/>
    <w:rsid w:val="00D97E6E"/>
    <w:rsid w:val="00DA126F"/>
    <w:rsid w:val="00DA2250"/>
    <w:rsid w:val="00DA25B9"/>
    <w:rsid w:val="00DA4108"/>
    <w:rsid w:val="00DA488D"/>
    <w:rsid w:val="00DA5B43"/>
    <w:rsid w:val="00DA6528"/>
    <w:rsid w:val="00DA69A0"/>
    <w:rsid w:val="00DB0789"/>
    <w:rsid w:val="00DB0FF3"/>
    <w:rsid w:val="00DB1CB9"/>
    <w:rsid w:val="00DB2241"/>
    <w:rsid w:val="00DB2B0D"/>
    <w:rsid w:val="00DB37AD"/>
    <w:rsid w:val="00DB3A6F"/>
    <w:rsid w:val="00DB4625"/>
    <w:rsid w:val="00DB4B5C"/>
    <w:rsid w:val="00DB4C4C"/>
    <w:rsid w:val="00DB4EFF"/>
    <w:rsid w:val="00DB60CC"/>
    <w:rsid w:val="00DB6CA0"/>
    <w:rsid w:val="00DB7538"/>
    <w:rsid w:val="00DB7DEB"/>
    <w:rsid w:val="00DC095E"/>
    <w:rsid w:val="00DC249D"/>
    <w:rsid w:val="00DC254E"/>
    <w:rsid w:val="00DC2D6A"/>
    <w:rsid w:val="00DC4BFF"/>
    <w:rsid w:val="00DC4E78"/>
    <w:rsid w:val="00DC54A4"/>
    <w:rsid w:val="00DC6B85"/>
    <w:rsid w:val="00DC72C8"/>
    <w:rsid w:val="00DD03A2"/>
    <w:rsid w:val="00DD1038"/>
    <w:rsid w:val="00DD1D33"/>
    <w:rsid w:val="00DD3A2C"/>
    <w:rsid w:val="00DD43E3"/>
    <w:rsid w:val="00DD4EEF"/>
    <w:rsid w:val="00DE01A1"/>
    <w:rsid w:val="00DE0C05"/>
    <w:rsid w:val="00DE15F5"/>
    <w:rsid w:val="00DE214E"/>
    <w:rsid w:val="00DE2CDB"/>
    <w:rsid w:val="00DE32F0"/>
    <w:rsid w:val="00DE39F3"/>
    <w:rsid w:val="00DE487B"/>
    <w:rsid w:val="00DE5A29"/>
    <w:rsid w:val="00DE7EED"/>
    <w:rsid w:val="00DF06C3"/>
    <w:rsid w:val="00DF0B3B"/>
    <w:rsid w:val="00DF1666"/>
    <w:rsid w:val="00DF1ADE"/>
    <w:rsid w:val="00DF20CC"/>
    <w:rsid w:val="00DF3886"/>
    <w:rsid w:val="00DF406E"/>
    <w:rsid w:val="00DF49EF"/>
    <w:rsid w:val="00DF633B"/>
    <w:rsid w:val="00DF6611"/>
    <w:rsid w:val="00DF714A"/>
    <w:rsid w:val="00E00097"/>
    <w:rsid w:val="00E013F5"/>
    <w:rsid w:val="00E01E1F"/>
    <w:rsid w:val="00E02675"/>
    <w:rsid w:val="00E026EB"/>
    <w:rsid w:val="00E033F9"/>
    <w:rsid w:val="00E0346D"/>
    <w:rsid w:val="00E041D1"/>
    <w:rsid w:val="00E054CD"/>
    <w:rsid w:val="00E06359"/>
    <w:rsid w:val="00E066A4"/>
    <w:rsid w:val="00E07299"/>
    <w:rsid w:val="00E07D00"/>
    <w:rsid w:val="00E12041"/>
    <w:rsid w:val="00E1243C"/>
    <w:rsid w:val="00E12666"/>
    <w:rsid w:val="00E1427F"/>
    <w:rsid w:val="00E155D1"/>
    <w:rsid w:val="00E159D0"/>
    <w:rsid w:val="00E2039C"/>
    <w:rsid w:val="00E208D0"/>
    <w:rsid w:val="00E2161E"/>
    <w:rsid w:val="00E22218"/>
    <w:rsid w:val="00E22374"/>
    <w:rsid w:val="00E22E74"/>
    <w:rsid w:val="00E23E7C"/>
    <w:rsid w:val="00E25CBB"/>
    <w:rsid w:val="00E268FE"/>
    <w:rsid w:val="00E30011"/>
    <w:rsid w:val="00E309D8"/>
    <w:rsid w:val="00E30BE9"/>
    <w:rsid w:val="00E30FDF"/>
    <w:rsid w:val="00E31D8A"/>
    <w:rsid w:val="00E32031"/>
    <w:rsid w:val="00E33060"/>
    <w:rsid w:val="00E335CB"/>
    <w:rsid w:val="00E33988"/>
    <w:rsid w:val="00E346A2"/>
    <w:rsid w:val="00E35E4F"/>
    <w:rsid w:val="00E35F7E"/>
    <w:rsid w:val="00E35FAC"/>
    <w:rsid w:val="00E36473"/>
    <w:rsid w:val="00E43FF9"/>
    <w:rsid w:val="00E445E2"/>
    <w:rsid w:val="00E44F56"/>
    <w:rsid w:val="00E46B54"/>
    <w:rsid w:val="00E51450"/>
    <w:rsid w:val="00E51858"/>
    <w:rsid w:val="00E52ADB"/>
    <w:rsid w:val="00E536B4"/>
    <w:rsid w:val="00E53E43"/>
    <w:rsid w:val="00E559B4"/>
    <w:rsid w:val="00E572B2"/>
    <w:rsid w:val="00E57B67"/>
    <w:rsid w:val="00E62E59"/>
    <w:rsid w:val="00E63164"/>
    <w:rsid w:val="00E6329E"/>
    <w:rsid w:val="00E66618"/>
    <w:rsid w:val="00E66BA4"/>
    <w:rsid w:val="00E71379"/>
    <w:rsid w:val="00E72200"/>
    <w:rsid w:val="00E725E0"/>
    <w:rsid w:val="00E72E84"/>
    <w:rsid w:val="00E73FE9"/>
    <w:rsid w:val="00E73FFB"/>
    <w:rsid w:val="00E7503B"/>
    <w:rsid w:val="00E7659E"/>
    <w:rsid w:val="00E772A3"/>
    <w:rsid w:val="00E77738"/>
    <w:rsid w:val="00E8107C"/>
    <w:rsid w:val="00E822A7"/>
    <w:rsid w:val="00E84D3F"/>
    <w:rsid w:val="00E84F77"/>
    <w:rsid w:val="00E85164"/>
    <w:rsid w:val="00E853D9"/>
    <w:rsid w:val="00E85727"/>
    <w:rsid w:val="00E85FE4"/>
    <w:rsid w:val="00E86156"/>
    <w:rsid w:val="00E86779"/>
    <w:rsid w:val="00E9033A"/>
    <w:rsid w:val="00E90421"/>
    <w:rsid w:val="00E90B2A"/>
    <w:rsid w:val="00E92664"/>
    <w:rsid w:val="00E93230"/>
    <w:rsid w:val="00E941B6"/>
    <w:rsid w:val="00E9735C"/>
    <w:rsid w:val="00E97C62"/>
    <w:rsid w:val="00E97DD2"/>
    <w:rsid w:val="00EA05E1"/>
    <w:rsid w:val="00EA0902"/>
    <w:rsid w:val="00EA25F8"/>
    <w:rsid w:val="00EA319A"/>
    <w:rsid w:val="00EA31D5"/>
    <w:rsid w:val="00EA33DF"/>
    <w:rsid w:val="00EA3B3A"/>
    <w:rsid w:val="00EA4AA3"/>
    <w:rsid w:val="00EA7376"/>
    <w:rsid w:val="00EA78C9"/>
    <w:rsid w:val="00EB01CB"/>
    <w:rsid w:val="00EB1F56"/>
    <w:rsid w:val="00EB2B3E"/>
    <w:rsid w:val="00EB3DBC"/>
    <w:rsid w:val="00EB4150"/>
    <w:rsid w:val="00EB62FB"/>
    <w:rsid w:val="00EB7684"/>
    <w:rsid w:val="00EC04D1"/>
    <w:rsid w:val="00EC0F9D"/>
    <w:rsid w:val="00EC11C4"/>
    <w:rsid w:val="00EC1238"/>
    <w:rsid w:val="00EC1A18"/>
    <w:rsid w:val="00EC1F34"/>
    <w:rsid w:val="00EC27C6"/>
    <w:rsid w:val="00EC339A"/>
    <w:rsid w:val="00EC3966"/>
    <w:rsid w:val="00EC3CB2"/>
    <w:rsid w:val="00EC431E"/>
    <w:rsid w:val="00EC4C52"/>
    <w:rsid w:val="00EC59F4"/>
    <w:rsid w:val="00EC6058"/>
    <w:rsid w:val="00EC646F"/>
    <w:rsid w:val="00EC64DF"/>
    <w:rsid w:val="00EC672B"/>
    <w:rsid w:val="00EC69F4"/>
    <w:rsid w:val="00EC78DD"/>
    <w:rsid w:val="00ED67D2"/>
    <w:rsid w:val="00ED6C5D"/>
    <w:rsid w:val="00EE06A1"/>
    <w:rsid w:val="00EE3881"/>
    <w:rsid w:val="00EE38FB"/>
    <w:rsid w:val="00EE4F93"/>
    <w:rsid w:val="00EE5784"/>
    <w:rsid w:val="00EE68C8"/>
    <w:rsid w:val="00EE7B6E"/>
    <w:rsid w:val="00EF0CD1"/>
    <w:rsid w:val="00EF1A40"/>
    <w:rsid w:val="00EF27D8"/>
    <w:rsid w:val="00EF552A"/>
    <w:rsid w:val="00EF6368"/>
    <w:rsid w:val="00F00BF8"/>
    <w:rsid w:val="00F0186C"/>
    <w:rsid w:val="00F01931"/>
    <w:rsid w:val="00F01A6D"/>
    <w:rsid w:val="00F02114"/>
    <w:rsid w:val="00F021F2"/>
    <w:rsid w:val="00F023C1"/>
    <w:rsid w:val="00F0327A"/>
    <w:rsid w:val="00F03AB4"/>
    <w:rsid w:val="00F04996"/>
    <w:rsid w:val="00F04B52"/>
    <w:rsid w:val="00F055DD"/>
    <w:rsid w:val="00F06873"/>
    <w:rsid w:val="00F070AE"/>
    <w:rsid w:val="00F07B74"/>
    <w:rsid w:val="00F106FB"/>
    <w:rsid w:val="00F110F1"/>
    <w:rsid w:val="00F13B99"/>
    <w:rsid w:val="00F144B5"/>
    <w:rsid w:val="00F156E7"/>
    <w:rsid w:val="00F1659C"/>
    <w:rsid w:val="00F17CFE"/>
    <w:rsid w:val="00F20991"/>
    <w:rsid w:val="00F22A6C"/>
    <w:rsid w:val="00F2312E"/>
    <w:rsid w:val="00F23966"/>
    <w:rsid w:val="00F2471A"/>
    <w:rsid w:val="00F26332"/>
    <w:rsid w:val="00F27971"/>
    <w:rsid w:val="00F3059E"/>
    <w:rsid w:val="00F3076B"/>
    <w:rsid w:val="00F3125E"/>
    <w:rsid w:val="00F31B7D"/>
    <w:rsid w:val="00F31CD9"/>
    <w:rsid w:val="00F325E9"/>
    <w:rsid w:val="00F32FC4"/>
    <w:rsid w:val="00F358D0"/>
    <w:rsid w:val="00F375AB"/>
    <w:rsid w:val="00F406C7"/>
    <w:rsid w:val="00F41095"/>
    <w:rsid w:val="00F41232"/>
    <w:rsid w:val="00F42841"/>
    <w:rsid w:val="00F434BE"/>
    <w:rsid w:val="00F435A4"/>
    <w:rsid w:val="00F437C1"/>
    <w:rsid w:val="00F442CA"/>
    <w:rsid w:val="00F44BC5"/>
    <w:rsid w:val="00F46AA0"/>
    <w:rsid w:val="00F46B96"/>
    <w:rsid w:val="00F47808"/>
    <w:rsid w:val="00F479A1"/>
    <w:rsid w:val="00F508EC"/>
    <w:rsid w:val="00F51677"/>
    <w:rsid w:val="00F5183F"/>
    <w:rsid w:val="00F52690"/>
    <w:rsid w:val="00F52916"/>
    <w:rsid w:val="00F53CAE"/>
    <w:rsid w:val="00F54020"/>
    <w:rsid w:val="00F558C8"/>
    <w:rsid w:val="00F56670"/>
    <w:rsid w:val="00F5703B"/>
    <w:rsid w:val="00F6150C"/>
    <w:rsid w:val="00F622D9"/>
    <w:rsid w:val="00F6271D"/>
    <w:rsid w:val="00F64C82"/>
    <w:rsid w:val="00F6532C"/>
    <w:rsid w:val="00F65FAC"/>
    <w:rsid w:val="00F66214"/>
    <w:rsid w:val="00F70211"/>
    <w:rsid w:val="00F709F6"/>
    <w:rsid w:val="00F71FB2"/>
    <w:rsid w:val="00F73C7A"/>
    <w:rsid w:val="00F7480B"/>
    <w:rsid w:val="00F75DE1"/>
    <w:rsid w:val="00F75E3C"/>
    <w:rsid w:val="00F76441"/>
    <w:rsid w:val="00F77590"/>
    <w:rsid w:val="00F77D9B"/>
    <w:rsid w:val="00F8329F"/>
    <w:rsid w:val="00F851FD"/>
    <w:rsid w:val="00F85261"/>
    <w:rsid w:val="00F86F7F"/>
    <w:rsid w:val="00F90954"/>
    <w:rsid w:val="00F910DB"/>
    <w:rsid w:val="00F918C8"/>
    <w:rsid w:val="00F93B0E"/>
    <w:rsid w:val="00F942B0"/>
    <w:rsid w:val="00F96D7E"/>
    <w:rsid w:val="00F97DD1"/>
    <w:rsid w:val="00FA04C7"/>
    <w:rsid w:val="00FA12F9"/>
    <w:rsid w:val="00FA1755"/>
    <w:rsid w:val="00FA225E"/>
    <w:rsid w:val="00FA2487"/>
    <w:rsid w:val="00FA25F7"/>
    <w:rsid w:val="00FA2839"/>
    <w:rsid w:val="00FA2F2E"/>
    <w:rsid w:val="00FA3579"/>
    <w:rsid w:val="00FA46EC"/>
    <w:rsid w:val="00FA5D30"/>
    <w:rsid w:val="00FA7EFB"/>
    <w:rsid w:val="00FB01A7"/>
    <w:rsid w:val="00FB0C6C"/>
    <w:rsid w:val="00FB0FA6"/>
    <w:rsid w:val="00FB1178"/>
    <w:rsid w:val="00FB25DF"/>
    <w:rsid w:val="00FB2F1A"/>
    <w:rsid w:val="00FB313C"/>
    <w:rsid w:val="00FB3ACF"/>
    <w:rsid w:val="00FB3C41"/>
    <w:rsid w:val="00FB5918"/>
    <w:rsid w:val="00FB6DE9"/>
    <w:rsid w:val="00FB794A"/>
    <w:rsid w:val="00FB7AA3"/>
    <w:rsid w:val="00FC557E"/>
    <w:rsid w:val="00FC63A3"/>
    <w:rsid w:val="00FC695E"/>
    <w:rsid w:val="00FC71FE"/>
    <w:rsid w:val="00FC7A99"/>
    <w:rsid w:val="00FD0840"/>
    <w:rsid w:val="00FD09CF"/>
    <w:rsid w:val="00FD278C"/>
    <w:rsid w:val="00FD41C4"/>
    <w:rsid w:val="00FD5B78"/>
    <w:rsid w:val="00FD5D8E"/>
    <w:rsid w:val="00FD68C6"/>
    <w:rsid w:val="00FD7860"/>
    <w:rsid w:val="00FD7D26"/>
    <w:rsid w:val="00FE0483"/>
    <w:rsid w:val="00FE07EA"/>
    <w:rsid w:val="00FE0DA2"/>
    <w:rsid w:val="00FE0DA5"/>
    <w:rsid w:val="00FE0E11"/>
    <w:rsid w:val="00FE130E"/>
    <w:rsid w:val="00FE1F93"/>
    <w:rsid w:val="00FE202D"/>
    <w:rsid w:val="00FE219D"/>
    <w:rsid w:val="00FE272C"/>
    <w:rsid w:val="00FE29FC"/>
    <w:rsid w:val="00FE3AD4"/>
    <w:rsid w:val="00FE4B20"/>
    <w:rsid w:val="00FE6718"/>
    <w:rsid w:val="00FF01CF"/>
    <w:rsid w:val="00FF1BFF"/>
    <w:rsid w:val="00FF346F"/>
    <w:rsid w:val="00FF4665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95F8D"/>
  <w15:docId w15:val="{86D1DABD-5D4F-4871-A1BD-9BBDF2200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9CD"/>
    <w:pPr>
      <w:bidi/>
      <w:jc w:val="both"/>
    </w:pPr>
    <w:rPr>
      <w:rFonts w:ascii="Times New Roman" w:eastAsia="Times New Roman" w:hAnsi="Times New Roman" w:cs="B Nazanin"/>
      <w:sz w:val="24"/>
      <w:szCs w:val="28"/>
    </w:rPr>
  </w:style>
  <w:style w:type="paragraph" w:styleId="Heading1">
    <w:name w:val="heading 1"/>
    <w:aliases w:val="Heading 1فصل"/>
    <w:basedOn w:val="Normal"/>
    <w:next w:val="Normal"/>
    <w:link w:val="Heading1Char"/>
    <w:uiPriority w:val="9"/>
    <w:qFormat/>
    <w:rsid w:val="002B430E"/>
    <w:pPr>
      <w:keepNext/>
      <w:pageBreakBefore/>
      <w:numPr>
        <w:numId w:val="48"/>
      </w:numPr>
      <w:spacing w:before="240" w:after="240"/>
      <w:jc w:val="left"/>
      <w:outlineLvl w:val="0"/>
    </w:pPr>
    <w:rPr>
      <w:rFonts w:cs="B Titr"/>
      <w:b/>
      <w:bCs/>
      <w:kern w:val="32"/>
      <w:sz w:val="36"/>
      <w:szCs w:val="36"/>
    </w:rPr>
  </w:style>
  <w:style w:type="paragraph" w:styleId="Heading2">
    <w:name w:val="heading 2"/>
    <w:basedOn w:val="Normal"/>
    <w:next w:val="NewParagraph"/>
    <w:link w:val="Heading2Char"/>
    <w:autoRedefine/>
    <w:uiPriority w:val="9"/>
    <w:qFormat/>
    <w:rsid w:val="003E7B71"/>
    <w:pPr>
      <w:keepNext/>
      <w:keepLines/>
      <w:numPr>
        <w:ilvl w:val="1"/>
        <w:numId w:val="48"/>
      </w:numPr>
      <w:spacing w:before="200" w:after="240" w:line="276" w:lineRule="auto"/>
      <w:outlineLvl w:val="1"/>
    </w:pPr>
    <w:rPr>
      <w:rFonts w:asciiTheme="majorHAnsi" w:hAnsiTheme="majorHAnsi" w:cstheme="majorHAnsi"/>
      <w:b/>
      <w:szCs w:val="24"/>
      <w:lang w:bidi="fa-IR"/>
    </w:rPr>
  </w:style>
  <w:style w:type="paragraph" w:styleId="Heading3">
    <w:name w:val="heading 3"/>
    <w:basedOn w:val="Normal"/>
    <w:next w:val="NewParagraph"/>
    <w:link w:val="Heading3Char"/>
    <w:uiPriority w:val="9"/>
    <w:qFormat/>
    <w:rsid w:val="002B430E"/>
    <w:pPr>
      <w:keepNext/>
      <w:numPr>
        <w:ilvl w:val="2"/>
        <w:numId w:val="48"/>
      </w:numPr>
      <w:tabs>
        <w:tab w:val="left" w:pos="1274"/>
      </w:tabs>
      <w:spacing w:before="240" w:after="60"/>
      <w:jc w:val="left"/>
      <w:outlineLvl w:val="2"/>
    </w:pPr>
    <w:rPr>
      <w:rFonts w:cs="B Titr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91126F"/>
    <w:pPr>
      <w:keepNext/>
      <w:numPr>
        <w:ilvl w:val="3"/>
        <w:numId w:val="48"/>
      </w:numPr>
      <w:spacing w:before="240" w:after="60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6E55A3"/>
    <w:pPr>
      <w:numPr>
        <w:ilvl w:val="6"/>
        <w:numId w:val="48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6E55A3"/>
    <w:pPr>
      <w:numPr>
        <w:ilvl w:val="7"/>
        <w:numId w:val="48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6E55A3"/>
    <w:pPr>
      <w:numPr>
        <w:ilvl w:val="8"/>
        <w:numId w:val="4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"/>
    <w:rsid w:val="002B430E"/>
    <w:rPr>
      <w:rFonts w:ascii="Times New Roman" w:eastAsia="Times New Roman" w:hAnsi="Times New Roman" w:cs="B Titr"/>
      <w:b/>
      <w:bCs/>
      <w:kern w:val="32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E7B71"/>
    <w:rPr>
      <w:rFonts w:asciiTheme="majorHAnsi" w:eastAsia="Times New Roman" w:hAnsiTheme="majorHAnsi" w:cstheme="majorHAnsi"/>
      <w:b/>
      <w:sz w:val="24"/>
      <w:szCs w:val="24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2B430E"/>
    <w:rPr>
      <w:rFonts w:ascii="Times New Roman" w:eastAsia="Times New Roman" w:hAnsi="Times New Roman" w:cs="B Titr"/>
      <w:b/>
      <w:bCs/>
      <w:sz w:val="2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91126F"/>
    <w:rPr>
      <w:rFonts w:ascii="Times New Roman" w:eastAsia="Times New Roman" w:hAnsi="Times New Roman" w:cs="B Nazanin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E55A3"/>
    <w:rPr>
      <w:rFonts w:cs="Nazanin"/>
      <w:b/>
      <w:bCs/>
      <w:i/>
      <w:iCs/>
      <w:sz w:val="26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BA69DA"/>
    <w:rPr>
      <w:rFonts w:ascii="Times New Roman" w:eastAsia="Times New Roman" w:hAnsi="Times New Roman" w:cs="Titr"/>
      <w:b/>
      <w:bCs/>
      <w:sz w:val="24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A52FF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A52FF9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A52FF9"/>
    <w:rPr>
      <w:rFonts w:ascii="Arial" w:eastAsia="Times New Roman" w:hAnsi="Arial"/>
      <w:sz w:val="22"/>
      <w:szCs w:val="22"/>
    </w:rPr>
  </w:style>
  <w:style w:type="paragraph" w:customStyle="1" w:styleId="TitlePage">
    <w:name w:val="Title Page"/>
    <w:basedOn w:val="Normal"/>
    <w:uiPriority w:val="99"/>
    <w:qFormat/>
    <w:rsid w:val="00BB2C52"/>
    <w:pPr>
      <w:spacing w:line="360" w:lineRule="auto"/>
      <w:jc w:val="center"/>
    </w:pPr>
    <w:rPr>
      <w:rFonts w:cs="B Titr"/>
      <w:bCs/>
      <w:szCs w:val="24"/>
    </w:rPr>
  </w:style>
  <w:style w:type="paragraph" w:customStyle="1" w:styleId="TitlePageNames">
    <w:name w:val="Title Page Names"/>
    <w:basedOn w:val="TitlePage"/>
    <w:uiPriority w:val="99"/>
    <w:qFormat/>
    <w:rsid w:val="0046663A"/>
    <w:rPr>
      <w:rFonts w:cs="Titr"/>
      <w:b/>
      <w:bCs w:val="0"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qFormat/>
    <w:rsid w:val="00E23E7C"/>
    <w:pPr>
      <w:spacing w:after="240"/>
      <w:jc w:val="center"/>
    </w:pPr>
    <w:rPr>
      <w:b/>
      <w:bCs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qFormat/>
    <w:rsid w:val="00BB2C52"/>
    <w:pPr>
      <w:keepNext/>
      <w:bidi/>
      <w:spacing w:before="360" w:after="120"/>
      <w:jc w:val="center"/>
    </w:pPr>
    <w:rPr>
      <w:rFonts w:ascii="Times New Roman" w:eastAsia="Times New Roman" w:hAnsi="Times New Roman" w:cs="B Nazanin"/>
      <w:noProof/>
      <w:sz w:val="24"/>
      <w:szCs w:val="28"/>
    </w:rPr>
  </w:style>
  <w:style w:type="paragraph" w:customStyle="1" w:styleId="NewParagraph">
    <w:name w:val="NewParagraph"/>
    <w:basedOn w:val="Normal"/>
    <w:link w:val="NewParagraphChar"/>
    <w:uiPriority w:val="99"/>
    <w:qFormat/>
    <w:rsid w:val="00A155D4"/>
    <w:pPr>
      <w:spacing w:before="120"/>
      <w:ind w:firstLine="289"/>
    </w:pPr>
  </w:style>
  <w:style w:type="paragraph" w:customStyle="1" w:styleId="CaptionTable">
    <w:name w:val="Caption_Table"/>
    <w:basedOn w:val="Normal"/>
    <w:next w:val="Normal"/>
    <w:uiPriority w:val="99"/>
    <w:qFormat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/>
      <w:ind w:left="851" w:hanging="567"/>
    </w:pPr>
    <w:rPr>
      <w:rFonts w:ascii="Times New Roman" w:eastAsia="Times New Roman" w:hAnsi="Times New Roman" w:cs="Nazanin"/>
      <w:sz w:val="24"/>
      <w:szCs w:val="28"/>
    </w:rPr>
  </w:style>
  <w:style w:type="character" w:customStyle="1" w:styleId="LabelCharChar">
    <w:name w:val="Label Char Char"/>
    <w:basedOn w:val="DefaultParagraphFont"/>
    <w:link w:val="Label"/>
    <w:rsid w:val="00F055DD"/>
    <w:rPr>
      <w:rFonts w:ascii="Times New Roman" w:eastAsia="Times New Roman" w:hAnsi="Times New Roman" w:cs="Nazanin"/>
      <w:b/>
      <w:bCs/>
      <w:sz w:val="24"/>
      <w:szCs w:val="28"/>
      <w:lang w:bidi="fa-IR"/>
    </w:rPr>
  </w:style>
  <w:style w:type="paragraph" w:customStyle="1" w:styleId="Theoremstyle">
    <w:name w:val="Theorem_style"/>
    <w:basedOn w:val="Normal"/>
    <w:next w:val="Normal"/>
    <w:link w:val="TheoremstyleChar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basedOn w:val="DefaultParagraphFont"/>
    <w:link w:val="Theoremstyle"/>
    <w:rsid w:val="00C8259F"/>
    <w:rPr>
      <w:rFonts w:cs="Nazanin"/>
      <w:b/>
      <w:bCs/>
      <w:sz w:val="22"/>
      <w:szCs w:val="26"/>
      <w:lang w:val="en-US" w:eastAsia="en-US" w:bidi="fa-IR"/>
    </w:rPr>
  </w:style>
  <w:style w:type="character" w:styleId="EndnoteReference">
    <w:name w:val="endnote reference"/>
    <w:basedOn w:val="DefaultParagraphFont"/>
    <w:semiHidden/>
    <w:rsid w:val="009A7F4F"/>
    <w:rPr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BC5"/>
    <w:rPr>
      <w:rFonts w:cs="Nazanin"/>
      <w:sz w:val="24"/>
      <w:szCs w:val="28"/>
      <w:lang w:val="en-US" w:eastAsia="en-US" w:bidi="ar-SA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BC5"/>
    <w:rPr>
      <w:rFonts w:cs="Nazanin"/>
      <w:sz w:val="24"/>
      <w:szCs w:val="28"/>
      <w:lang w:val="en-US" w:eastAsia="en-US" w:bidi="ar-SA"/>
    </w:rPr>
  </w:style>
  <w:style w:type="paragraph" w:customStyle="1" w:styleId="a0">
    <w:name w:val="معادله"/>
    <w:basedOn w:val="Normal"/>
    <w:uiPriority w:val="99"/>
    <w:rsid w:val="00E53E43"/>
    <w:pPr>
      <w:bidi w:val="0"/>
      <w:spacing w:after="120"/>
      <w:jc w:val="left"/>
    </w:pPr>
    <w:rPr>
      <w:lang w:bidi="fa-IR"/>
    </w:rPr>
  </w:style>
  <w:style w:type="paragraph" w:styleId="TOC2">
    <w:name w:val="toc 2"/>
    <w:basedOn w:val="Normal"/>
    <w:next w:val="Normal"/>
    <w:uiPriority w:val="39"/>
    <w:qFormat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uiPriority w:val="39"/>
    <w:qFormat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C8259F"/>
  </w:style>
  <w:style w:type="character" w:styleId="CommentReference">
    <w:name w:val="annotation reference"/>
    <w:basedOn w:val="DefaultParagraphFont"/>
    <w:semiHidden/>
    <w:rsid w:val="00397E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BC2CAD"/>
    <w:pPr>
      <w:bidi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rmalNumbered">
    <w:name w:val="Normal_Numbered"/>
    <w:basedOn w:val="NoList"/>
    <w:rsid w:val="00DF714A"/>
    <w:pPr>
      <w:numPr>
        <w:numId w:val="2"/>
      </w:numPr>
    </w:pPr>
  </w:style>
  <w:style w:type="paragraph" w:styleId="EndnoteText">
    <w:name w:val="endnote text"/>
    <w:basedOn w:val="Normal"/>
    <w:link w:val="EndnoteTextChar"/>
    <w:uiPriority w:val="99"/>
    <w:unhideWhenUsed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F3D96"/>
    <w:rPr>
      <w:rFonts w:ascii="Times New Roman" w:eastAsia="Times New Roman" w:hAnsi="Times New Roman" w:cs="Nazanin"/>
      <w:lang w:bidi="fa-IR"/>
    </w:rPr>
  </w:style>
  <w:style w:type="paragraph" w:customStyle="1" w:styleId="ListParagraph1">
    <w:name w:val="List Paragraph1"/>
    <w:aliases w:val="Numbered Items"/>
    <w:basedOn w:val="Normal"/>
    <w:uiPriority w:val="34"/>
    <w:qFormat/>
    <w:rsid w:val="00695FD2"/>
    <w:pPr>
      <w:numPr>
        <w:numId w:val="4"/>
      </w:numPr>
      <w:tabs>
        <w:tab w:val="left" w:pos="849"/>
      </w:tabs>
      <w:contextualSpacing/>
    </w:pPr>
  </w:style>
  <w:style w:type="paragraph" w:styleId="TOC1">
    <w:name w:val="toc 1"/>
    <w:basedOn w:val="Normal"/>
    <w:next w:val="Normal"/>
    <w:uiPriority w:val="39"/>
    <w:qFormat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styleId="FootnoteReference">
    <w:name w:val="footnote reference"/>
    <w:basedOn w:val="DefaultParagraphFont"/>
    <w:rsid w:val="00C90591"/>
    <w:rPr>
      <w:vertAlign w:val="superscript"/>
    </w:rPr>
  </w:style>
  <w:style w:type="paragraph" w:customStyle="1" w:styleId="EquationNumber">
    <w:name w:val="Equation_Number"/>
    <w:basedOn w:val="Normal"/>
    <w:uiPriority w:val="99"/>
    <w:qFormat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91126F"/>
    <w:pPr>
      <w:numPr>
        <w:numId w:val="1"/>
      </w:numPr>
      <w:tabs>
        <w:tab w:val="clear" w:pos="1418"/>
        <w:tab w:val="num" w:pos="1557"/>
      </w:tabs>
      <w:ind w:left="1559" w:hanging="1559"/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qFormat/>
    <w:rsid w:val="00D97E6E"/>
    <w:pPr>
      <w:pageBreakBefore/>
      <w:numPr>
        <w:ilvl w:val="0"/>
        <w:numId w:val="0"/>
      </w:numPr>
      <w:jc w:val="center"/>
    </w:p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35"/>
    <w:qFormat/>
    <w:rsid w:val="001F1EFD"/>
  </w:style>
  <w:style w:type="paragraph" w:styleId="DocumentMap">
    <w:name w:val="Document Map"/>
    <w:basedOn w:val="Normal"/>
    <w:link w:val="DocumentMapChar"/>
    <w:uiPriority w:val="99"/>
    <w:semiHidden/>
    <w:unhideWhenUsed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5718F"/>
    <w:rPr>
      <w:rFonts w:ascii="Tahoma" w:eastAsia="Times New Roman" w:hAnsi="Tahoma" w:cs="Tahom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5718F"/>
    <w:rPr>
      <w:rFonts w:ascii="Times New Roman" w:eastAsia="Times New Roman" w:hAnsi="Times New Roman" w:cs="Nazanin"/>
      <w:lang w:bidi="fa-IR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basedOn w:val="DefaultParagraphFont"/>
    <w:link w:val="Caption"/>
    <w:uiPriority w:val="35"/>
    <w:rsid w:val="00930254"/>
    <w:rPr>
      <w:rFonts w:ascii="Times New Roman" w:eastAsia="Times New Roman" w:hAnsi="Times New Roman" w:cs="Nazanin"/>
      <w:b/>
      <w:bCs/>
      <w:szCs w:val="24"/>
      <w:lang w:bidi="fa-IR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930254"/>
    <w:rPr>
      <w:rFonts w:ascii="Verdana" w:eastAsia="Times New Roman" w:hAnsi="Verdana" w:cs="Traditional Arabic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rsid w:val="00930254"/>
    <w:rPr>
      <w:rFonts w:ascii="Verdana" w:eastAsia="Times New Roman" w:hAnsi="Verdana" w:cs="Nazanin"/>
      <w:sz w:val="16"/>
      <w:szCs w:val="16"/>
      <w:lang w:bidi="fa-IR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character" w:customStyle="1" w:styleId="comment">
    <w:name w:val="comment"/>
    <w:basedOn w:val="DefaultParagraphFont"/>
    <w:rsid w:val="00930254"/>
  </w:style>
  <w:style w:type="character" w:styleId="Emphasis">
    <w:name w:val="Emphasis"/>
    <w:basedOn w:val="DefaultParagraphFont"/>
    <w:uiPriority w:val="20"/>
    <w:qFormat/>
    <w:rsid w:val="00930254"/>
    <w:rPr>
      <w:i/>
      <w:iCs/>
    </w:rPr>
  </w:style>
  <w:style w:type="character" w:styleId="FollowedHyperlink">
    <w:name w:val="FollowedHyperlink"/>
    <w:basedOn w:val="DefaultParagraphFont"/>
    <w:rsid w:val="00930254"/>
    <w:rPr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7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rsid w:val="0093025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0254"/>
    <w:rPr>
      <w:rFonts w:ascii="Courier New" w:eastAsia="Times New Roman" w:hAnsi="Courier New" w:cs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rsid w:val="00930254"/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basedOn w:val="DefaultParagraphFont"/>
    <w:rsid w:val="00930254"/>
    <w:rPr>
      <w:rFonts w:cs="Nazanin"/>
    </w:rPr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</w:pPr>
    <w:rPr>
      <w:rFonts w:cs="Zar"/>
      <w:sz w:val="28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rsid w:val="00930254"/>
    <w:rPr>
      <w:rFonts w:ascii="Times New Roman" w:eastAsia="Times New Roman" w:hAnsi="Times New Roman" w:cs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39"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39"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39"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</w:pPr>
    <w:rPr>
      <w:rFonts w:cs="Zar"/>
      <w:i/>
      <w:sz w:val="28"/>
    </w:rPr>
  </w:style>
  <w:style w:type="paragraph" w:customStyle="1" w:styleId="a2">
    <w:name w:val="بلد"/>
    <w:basedOn w:val="Char"/>
    <w:link w:val="Char0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basedOn w:val="DefaultParagraphFont"/>
    <w:link w:val="Char"/>
    <w:rsid w:val="00930254"/>
    <w:rPr>
      <w:rFonts w:ascii="Times New Roman" w:eastAsia="Times New Roman" w:hAnsi="Times New Roman" w:cs="Nazanin"/>
      <w:sz w:val="24"/>
      <w:szCs w:val="28"/>
      <w:lang w:bidi="fa-IR"/>
    </w:rPr>
  </w:style>
  <w:style w:type="character" w:customStyle="1" w:styleId="Char0">
    <w:name w:val="بلد Char"/>
    <w:basedOn w:val="CharChar"/>
    <w:link w:val="a2"/>
    <w:rsid w:val="00930254"/>
    <w:rPr>
      <w:rFonts w:ascii="Times New Roman" w:eastAsia="Times New Roman" w:hAnsi="Times New Roman" w:cs="Nazanin"/>
      <w:b/>
      <w:bCs/>
      <w:sz w:val="24"/>
      <w:szCs w:val="28"/>
      <w:lang w:bidi="fa-IR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  <w:rPr>
      <w:b w:val="0"/>
      <w:bCs w:val="0"/>
    </w:rPr>
  </w:style>
  <w:style w:type="paragraph" w:customStyle="1" w:styleId="Char1">
    <w:name w:val="جدول Char"/>
    <w:basedOn w:val="Caption"/>
    <w:link w:val="CharChar0"/>
    <w:autoRedefine/>
    <w:rsid w:val="00930254"/>
    <w:pPr>
      <w:spacing w:after="0" w:line="360" w:lineRule="auto"/>
      <w:ind w:left="2772" w:hanging="1152"/>
    </w:pPr>
    <w:rPr>
      <w:b w:val="0"/>
      <w:bCs w:val="0"/>
    </w:rPr>
  </w:style>
  <w:style w:type="character" w:customStyle="1" w:styleId="CharChar0">
    <w:name w:val="جدول Char Char"/>
    <w:basedOn w:val="CaptionChar"/>
    <w:link w:val="Char1"/>
    <w:rsid w:val="00930254"/>
    <w:rPr>
      <w:rFonts w:ascii="Times New Roman" w:eastAsia="Times New Roman" w:hAnsi="Times New Roman" w:cs="Nazanin"/>
      <w:b/>
      <w:bCs/>
      <w:szCs w:val="24"/>
      <w:lang w:bidi="fa-IR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  <w:jc w:val="center"/>
    </w:pPr>
    <w:rPr>
      <w:rFonts w:cs="B Nazanin"/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8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basedOn w:val="DefaultParagraphFont"/>
    <w:link w:val="CharCharChar"/>
    <w:rsid w:val="00930254"/>
    <w:rPr>
      <w:rFonts w:ascii="Times New Roman" w:eastAsia="Times New Roman" w:hAnsi="Times New Roman" w:cs="Nazanin"/>
      <w:szCs w:val="24"/>
      <w:lang w:bidi="fa-IR"/>
    </w:rPr>
  </w:style>
  <w:style w:type="paragraph" w:customStyle="1" w:styleId="Char3">
    <w:name w:val="فرمول Char"/>
    <w:basedOn w:val="Normal"/>
    <w:link w:val="CharChar2"/>
    <w:autoRedefine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basedOn w:val="DefaultParagraphFont"/>
    <w:link w:val="2CharChar"/>
    <w:rsid w:val="00930254"/>
    <w:rPr>
      <w:rFonts w:ascii="Times New Roman" w:eastAsia="Times New Roman" w:hAnsi="Times New Roman" w:cs="Nazanin"/>
      <w:i/>
      <w:sz w:val="24"/>
      <w:szCs w:val="24"/>
      <w:lang w:bidi="fa-IR"/>
    </w:rPr>
  </w:style>
  <w:style w:type="character" w:customStyle="1" w:styleId="CharChar10">
    <w:name w:val="متن Char Char1"/>
    <w:basedOn w:val="DefaultParagraphFont"/>
    <w:rsid w:val="00930254"/>
    <w:rPr>
      <w:rFonts w:cs="Nazanin"/>
      <w:szCs w:val="28"/>
      <w:lang w:val="en-US" w:eastAsia="en-US" w:bidi="ar-SA"/>
    </w:rPr>
  </w:style>
  <w:style w:type="character" w:customStyle="1" w:styleId="Char10">
    <w:name w:val="متن Char1"/>
    <w:basedOn w:val="DefaultParagraphFont"/>
    <w:rsid w:val="00930254"/>
    <w:rPr>
      <w:rFonts w:ascii="Verdana" w:hAnsi="Verdana" w:cs="B Lotus"/>
      <w:sz w:val="18"/>
      <w:szCs w:val="28"/>
      <w:lang w:val="en-US" w:eastAsia="en-US" w:bidi="fa-IR"/>
    </w:rPr>
  </w:style>
  <w:style w:type="character" w:customStyle="1" w:styleId="Char2">
    <w:name w:val="متن Char2"/>
    <w:basedOn w:val="DefaultParagraphFont"/>
    <w:link w:val="a1"/>
    <w:rsid w:val="00930254"/>
    <w:rPr>
      <w:rFonts w:ascii="Times New Roman" w:eastAsia="Times New Roman" w:hAnsi="Times New Roman" w:cs="Nazanin"/>
      <w:sz w:val="24"/>
      <w:szCs w:val="28"/>
      <w:lang w:bidi="fa-IR"/>
    </w:rPr>
  </w:style>
  <w:style w:type="paragraph" w:customStyle="1" w:styleId="a6">
    <w:name w:val="منابع"/>
    <w:basedOn w:val="Normal"/>
    <w:link w:val="CharChar11"/>
    <w:autoRedefine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basedOn w:val="DefaultParagraphFont"/>
    <w:rsid w:val="00930254"/>
    <w:rPr>
      <w:rFonts w:cs="Nazanin"/>
      <w:sz w:val="24"/>
      <w:szCs w:val="28"/>
      <w:lang w:val="en-US" w:eastAsia="en-US" w:bidi="fa-IR"/>
    </w:rPr>
  </w:style>
  <w:style w:type="character" w:customStyle="1" w:styleId="CharChar11">
    <w:name w:val="منابع Char Char1"/>
    <w:basedOn w:val="DefaultParagraphFont"/>
    <w:link w:val="a6"/>
    <w:rsid w:val="00930254"/>
    <w:rPr>
      <w:rFonts w:ascii="Arial" w:eastAsia="Times New Roman" w:hAnsi="Arial" w:cs="Nazanin"/>
      <w:sz w:val="24"/>
      <w:szCs w:val="28"/>
    </w:rPr>
  </w:style>
  <w:style w:type="character" w:customStyle="1" w:styleId="Style2CharCharNotLatinItalicCharChar">
    <w:name w:val="Style متن 2 Char Char + Not (Latin) Italic Char Char"/>
    <w:basedOn w:val="2CharCharChar"/>
    <w:link w:val="Style2CharCharNotLatinItalicChar"/>
    <w:rsid w:val="00930254"/>
    <w:rPr>
      <w:rFonts w:ascii="Times New Roman" w:eastAsia="Times New Roman" w:hAnsi="Times New Roman" w:cs="B Nazanin"/>
      <w:i/>
      <w:sz w:val="24"/>
      <w:szCs w:val="26"/>
      <w:lang w:bidi="fa-IR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3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rsid w:val="00930254"/>
    <w:rPr>
      <w:i w:val="0"/>
    </w:rPr>
  </w:style>
  <w:style w:type="character" w:customStyle="1" w:styleId="CharChar2">
    <w:name w:val="فرمول Char Char"/>
    <w:basedOn w:val="DefaultParagraphFont"/>
    <w:link w:val="Char3"/>
    <w:rsid w:val="00930254"/>
    <w:rPr>
      <w:rFonts w:ascii="Verdana" w:eastAsia="Times New Roman" w:hAnsi="Verdana" w:cs="B Nazanin"/>
      <w:i/>
      <w:sz w:val="18"/>
      <w:szCs w:val="28"/>
      <w:lang w:bidi="fa-IR"/>
    </w:rPr>
  </w:style>
  <w:style w:type="character" w:customStyle="1" w:styleId="StyleNotLatinItalicChar">
    <w:name w:val="Style فرمول + Not (Latin) Italic Char"/>
    <w:basedOn w:val="CharChar2"/>
    <w:link w:val="StyleNotLatinItalic"/>
    <w:rsid w:val="00930254"/>
    <w:rPr>
      <w:rFonts w:ascii="Verdana" w:eastAsia="Times New Roman" w:hAnsi="Verdana" w:cs="B Nazanin"/>
      <w:i/>
      <w:sz w:val="18"/>
      <w:szCs w:val="28"/>
      <w:lang w:bidi="fa-IR"/>
    </w:rPr>
  </w:style>
  <w:style w:type="character" w:customStyle="1" w:styleId="MTEquationSection">
    <w:name w:val="MTEquationSection"/>
    <w:basedOn w:val="DefaultParagraphFont"/>
    <w:rsid w:val="00930254"/>
    <w:rPr>
      <w:rFonts w:cs="B Nazanin"/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basedOn w:val="DefaultParagraphFont"/>
    <w:link w:val="MTDisplayEquation"/>
    <w:rsid w:val="00930254"/>
    <w:rPr>
      <w:rFonts w:ascii="Verdana" w:eastAsia="Times New Roman" w:hAnsi="Verdana" w:cs="B Nazanin"/>
      <w:position w:val="-28"/>
      <w:sz w:val="28"/>
      <w:szCs w:val="28"/>
      <w:lang w:bidi="fa-IR"/>
    </w:rPr>
  </w:style>
  <w:style w:type="paragraph" w:styleId="NoSpacing">
    <w:name w:val="No Spacing"/>
    <w:uiPriority w:val="1"/>
    <w:qFormat/>
    <w:rsid w:val="00930254"/>
    <w:rPr>
      <w:rFonts w:eastAsia="Times New Roman"/>
      <w:sz w:val="22"/>
      <w:szCs w:val="22"/>
    </w:rPr>
  </w:style>
  <w:style w:type="character" w:customStyle="1" w:styleId="m">
    <w:name w:val="m"/>
    <w:basedOn w:val="DefaultParagraphFont"/>
    <w:rsid w:val="00930254"/>
  </w:style>
  <w:style w:type="paragraph" w:styleId="TOCHeading">
    <w:name w:val="TOC Heading"/>
    <w:basedOn w:val="Heading1"/>
    <w:next w:val="Normal"/>
    <w:uiPriority w:val="39"/>
    <w:unhideWhenUsed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34"/>
    <w:qFormat/>
    <w:rsid w:val="00246274"/>
    <w:pPr>
      <w:tabs>
        <w:tab w:val="left" w:pos="849"/>
      </w:tabs>
      <w:ind w:left="720" w:hanging="360"/>
      <w:contextualSpacing/>
    </w:pPr>
    <w:rPr>
      <w:lang w:bidi="fa-IR"/>
    </w:rPr>
  </w:style>
  <w:style w:type="character" w:customStyle="1" w:styleId="NewParagraphChar">
    <w:name w:val="NewParagraph Char"/>
    <w:basedOn w:val="DefaultParagraphFont"/>
    <w:link w:val="NewParagraph"/>
    <w:uiPriority w:val="99"/>
    <w:rsid w:val="00A155D4"/>
    <w:rPr>
      <w:rFonts w:ascii="Times New Roman" w:eastAsia="Times New Roman" w:hAnsi="Times New Roman" w:cs="B Nazanin"/>
      <w:sz w:val="24"/>
      <w:szCs w:val="28"/>
    </w:rPr>
  </w:style>
  <w:style w:type="paragraph" w:customStyle="1" w:styleId="rtejustify">
    <w:name w:val="rtejustify"/>
    <w:basedOn w:val="Normal"/>
    <w:uiPriority w:val="99"/>
    <w:rsid w:val="0059293F"/>
    <w:pPr>
      <w:bidi w:val="0"/>
      <w:spacing w:before="100" w:beforeAutospacing="1" w:after="100" w:afterAutospacing="1"/>
      <w:jc w:val="left"/>
    </w:pPr>
    <w:rPr>
      <w:rFonts w:cs="Times New Roman"/>
      <w:szCs w:val="24"/>
      <w:lang w:bidi="fa-IR"/>
    </w:rPr>
  </w:style>
  <w:style w:type="character" w:customStyle="1" w:styleId="Heading1Char1">
    <w:name w:val="Heading 1 Char1"/>
    <w:aliases w:val="Heading 1فصل Char1"/>
    <w:basedOn w:val="DefaultParagraphFont"/>
    <w:uiPriority w:val="9"/>
    <w:rsid w:val="005446D0"/>
    <w:rPr>
      <w:rFonts w:ascii="Cambria" w:eastAsia="Times New Roman" w:hAnsi="Cambria" w:cs="Times New Roman"/>
      <w:color w:val="365F91"/>
      <w:sz w:val="32"/>
      <w:szCs w:val="32"/>
    </w:rPr>
  </w:style>
  <w:style w:type="paragraph" w:customStyle="1" w:styleId="msonormal0">
    <w:name w:val="msonormal"/>
    <w:basedOn w:val="Normal"/>
    <w:uiPriority w:val="99"/>
    <w:rsid w:val="005446D0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6D0"/>
    <w:rPr>
      <w:rFonts w:ascii="Times New Roman" w:eastAsia="Times New Roman" w:hAnsi="Times New Roman" w:cs="B Nazan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6D0"/>
    <w:rPr>
      <w:rFonts w:ascii="Times New Roman" w:eastAsia="Times New Roman" w:hAnsi="Times New Roman" w:cs="B Nazanin"/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6D0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6A58"/>
    <w:pPr>
      <w:pBdr>
        <w:bottom w:val="single" w:sz="8" w:space="4" w:color="4F81BD" w:themeColor="accent1"/>
      </w:pBdr>
      <w:bidi w:val="0"/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66A58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8"/>
    <w:pPr>
      <w:numPr>
        <w:ilvl w:val="1"/>
      </w:numPr>
      <w:bidi w:val="0"/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bidi="fa-IR"/>
    </w:rPr>
  </w:style>
  <w:style w:type="character" w:customStyle="1" w:styleId="SubtitleChar">
    <w:name w:val="Subtitle Char"/>
    <w:basedOn w:val="DefaultParagraphFont"/>
    <w:link w:val="Subtitle"/>
    <w:uiPriority w:val="11"/>
    <w:rsid w:val="00C66A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fa-IR"/>
    </w:rPr>
  </w:style>
  <w:style w:type="character" w:styleId="Strong">
    <w:name w:val="Strong"/>
    <w:basedOn w:val="DefaultParagraphFont"/>
    <w:uiPriority w:val="22"/>
    <w:qFormat/>
    <w:rsid w:val="00C66A5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C66A58"/>
    <w:pPr>
      <w:bidi w:val="0"/>
      <w:spacing w:after="200" w:line="276" w:lineRule="auto"/>
      <w:jc w:val="left"/>
    </w:pPr>
    <w:rPr>
      <w:rFonts w:asciiTheme="minorHAnsi" w:eastAsiaTheme="minorEastAsia" w:hAnsiTheme="minorHAnsi" w:cstheme="majorBidi"/>
      <w:i/>
      <w:iCs/>
      <w:color w:val="000000" w:themeColor="text1"/>
      <w:sz w:val="22"/>
      <w:szCs w:val="22"/>
      <w:lang w:bidi="fa-IR"/>
    </w:rPr>
  </w:style>
  <w:style w:type="character" w:customStyle="1" w:styleId="QuoteChar">
    <w:name w:val="Quote Char"/>
    <w:basedOn w:val="DefaultParagraphFont"/>
    <w:link w:val="Quote"/>
    <w:uiPriority w:val="29"/>
    <w:rsid w:val="00C66A58"/>
    <w:rPr>
      <w:rFonts w:asciiTheme="minorHAnsi" w:eastAsiaTheme="minorEastAsia" w:hAnsiTheme="minorHAnsi" w:cstheme="majorBidi"/>
      <w:i/>
      <w:iCs/>
      <w:color w:val="000000" w:themeColor="text1"/>
      <w:sz w:val="22"/>
      <w:szCs w:val="22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8"/>
    <w:pPr>
      <w:pBdr>
        <w:bottom w:val="single" w:sz="4" w:space="4" w:color="4F81BD" w:themeColor="accent1"/>
      </w:pBdr>
      <w:bidi w:val="0"/>
      <w:spacing w:before="200" w:after="280" w:line="276" w:lineRule="auto"/>
      <w:ind w:left="936" w:right="936"/>
      <w:jc w:val="left"/>
    </w:pPr>
    <w:rPr>
      <w:rFonts w:asciiTheme="minorHAnsi" w:eastAsiaTheme="minorEastAsia" w:hAnsiTheme="minorHAnsi" w:cstheme="majorBidi"/>
      <w:b/>
      <w:bCs/>
      <w:i/>
      <w:iCs/>
      <w:color w:val="4F81BD" w:themeColor="accent1"/>
      <w:sz w:val="22"/>
      <w:szCs w:val="22"/>
      <w:lang w:bidi="fa-I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8"/>
    <w:rPr>
      <w:rFonts w:asciiTheme="minorHAnsi" w:eastAsiaTheme="minorEastAsia" w:hAnsiTheme="minorHAnsi" w:cstheme="majorBidi"/>
      <w:b/>
      <w:bCs/>
      <w:i/>
      <w:iCs/>
      <w:color w:val="4F81BD" w:themeColor="accent1"/>
      <w:sz w:val="22"/>
      <w:szCs w:val="22"/>
      <w:lang w:bidi="fa-IR"/>
    </w:rPr>
  </w:style>
  <w:style w:type="character" w:styleId="SubtleEmphasis">
    <w:name w:val="Subtle Emphasis"/>
    <w:basedOn w:val="DefaultParagraphFont"/>
    <w:uiPriority w:val="19"/>
    <w:qFormat/>
    <w:rsid w:val="00C66A5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66A58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C66A58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66A5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66A58"/>
    <w:rPr>
      <w:b/>
      <w:bCs/>
      <w:smallCaps/>
      <w:spacing w:val="5"/>
    </w:rPr>
  </w:style>
  <w:style w:type="character" w:customStyle="1" w:styleId="fontstyle01">
    <w:name w:val="fontstyle01"/>
    <w:basedOn w:val="DefaultParagraphFont"/>
    <w:rsid w:val="00C66A58"/>
    <w:rPr>
      <w:rFonts w:ascii="BNazanin" w:hAnsi="BNazanin" w:hint="default"/>
      <w:b w:val="0"/>
      <w:bCs w:val="0"/>
      <w:i w:val="0"/>
      <w:iCs w:val="0"/>
      <w:color w:val="00000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A84F29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3C337D"/>
  </w:style>
  <w:style w:type="table" w:styleId="GridTable4-Accent2">
    <w:name w:val="Grid Table 4 Accent 2"/>
    <w:basedOn w:val="TableNormal"/>
    <w:uiPriority w:val="49"/>
    <w:rsid w:val="00F1659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F165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ListTable7Colorful">
    <w:name w:val="List Table 7 Colorful"/>
    <w:basedOn w:val="TableNormal"/>
    <w:uiPriority w:val="52"/>
    <w:rsid w:val="00C775D2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C775D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5">
    <w:name w:val="Plain Table 5"/>
    <w:basedOn w:val="TableNormal"/>
    <w:uiPriority w:val="45"/>
    <w:rsid w:val="00C42FA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42FA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C42FA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jx-char">
    <w:name w:val="mjx-char"/>
    <w:basedOn w:val="DefaultParagraphFont"/>
    <w:rsid w:val="009551BB"/>
  </w:style>
  <w:style w:type="character" w:customStyle="1" w:styleId="mathtext">
    <w:name w:val="mathtext"/>
    <w:basedOn w:val="DefaultParagraphFont"/>
    <w:rsid w:val="004A6D04"/>
  </w:style>
  <w:style w:type="character" w:customStyle="1" w:styleId="mathtextbox">
    <w:name w:val="mathtextbox"/>
    <w:basedOn w:val="DefaultParagraphFont"/>
    <w:rsid w:val="004A6D04"/>
  </w:style>
  <w:style w:type="character" w:styleId="UnresolvedMention">
    <w:name w:val="Unresolved Mention"/>
    <w:basedOn w:val="DefaultParagraphFont"/>
    <w:uiPriority w:val="99"/>
    <w:semiHidden/>
    <w:unhideWhenUsed/>
    <w:rsid w:val="00094B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0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li\Desktop\PaperTemplate_f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2">
      <a:majorFont>
        <a:latin typeface="Times New Roman"/>
        <a:ea typeface=""/>
        <a:cs typeface="B Nazanin"/>
      </a:majorFont>
      <a:minorFont>
        <a:latin typeface="Times New Roman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رتینوپاتیدیابتی</b:Tag>
    <b:SourceType>InternetSite</b:SourceType>
    <b:Guid>{28549BB9-2658-49CA-B6DA-99B4C1D62476}</b:Guid>
    <b:LCID>fa-IR</b:LCID>
    <b:Title>رتینوپاتی دیابتی چیست؟</b:Title>
    <b:InternetSiteTitle>رتینوپاتی دیابتی</b:InternetSiteTitle>
    <b:URL>https://retinclinic.com/blog/رتینوپاتی-دیابتی-چیست؟</b:URL>
    <b:RefOrder>1</b:RefOrder>
  </b:Source>
  <b:Source>
    <b:Tag>رگ</b:Tag>
    <b:SourceType>InternetSite</b:SourceType>
    <b:Guid>{CC0A2D6A-97B0-4A4C-97B5-BDE0F1D4BAAB}</b:Guid>
    <b:LCID>fa-IR</b:LCID>
    <b:Title>رگ ها</b:Title>
    <b:URL>https://www.sid.ir/fa/journal/ViewPaper.aspx?id=348289</b:URL>
    <b:RefOrder>3</b:RefOrder>
  </b:Source>
  <b:Source>
    <b:Tag>اگزودا</b:Tag>
    <b:SourceType>InternetSite</b:SourceType>
    <b:Guid>{82D3B367-2357-408C-B752-ADE93B6A01C9}</b:Guid>
    <b:LCID>fa-IR</b:LCID>
    <b:Title>اگزودا</b:Title>
    <b:URL>http://aban-eyeclinic.com/رتینوپاتی-دیابتی</b:URL>
    <b:RefOrder>4</b:RefOrder>
  </b:Source>
  <b:Source>
    <b:Tag>بیش</b:Tag>
    <b:SourceType>InternetSite</b:SourceType>
    <b:Guid>{2CED78CB-B52B-475A-B702-FA7F5B33D98A}</b:Guid>
    <b:LCID>fa-IR</b:LCID>
    <b:Title>بیش-برازش</b:Title>
    <b:URL>https://fa.wikipedia.org/بیش-برازش</b:URL>
    <b:RefOrder>17</b:RefOrder>
  </b:Source>
  <b:Source>
    <b:Tag>رتینوپاتی</b:Tag>
    <b:SourceType>InternetSite</b:SourceType>
    <b:Guid>{AED647E6-6ED7-4A21-852C-F402D7ABB4DF}</b:Guid>
    <b:Title>رتینوپاتی دیابتی</b:Title>
    <b:URL>https://fa.wikipedia.org/wiki/رتینوپاتی_دیابتی</b:URL>
    <b:LCID>fa-IR</b:LCID>
    <b:RefOrder>2</b:RefOrder>
  </b:Source>
  <b:Source>
    <b:Tag>مقد</b:Tag>
    <b:SourceType>InternetSite</b:SourceType>
    <b:Guid>{436710AD-4F7E-41F7-8FEE-2453E8A5FC79}</b:Guid>
    <b:Title>مقدمه-ای-بر-شبکه-عصبی</b:Title>
    <b:URL>http://statp.ir/مقدمه-ای-بر-شبکه-عصبی</b:URL>
    <b:LCID>fa-IR</b:LCID>
    <b:RefOrder>10</b:RefOrder>
  </b:Source>
  <b:Source>
    <b:Tag>معی</b:Tag>
    <b:SourceType>InternetSite</b:SourceType>
    <b:Guid>{5C825EEA-E0B4-4DD2-9083-C93A1F97333F}</b:Guid>
    <b:Title>معیار</b:Title>
    <b:URL>https://bigdata-ir.com/روش-ها-و-معیار%E2%80%8Cهای-ارزیابی-الگوریتم-ه</b:URL>
    <b:LCID>fa-IR</b:LCID>
    <b:RefOrder>22</b:RefOrder>
  </b:Source>
  <b:Source>
    <b:Tag>irntez</b:Tag>
    <b:SourceType>InternetSite</b:SourceType>
    <b:Guid>{3C1F2BFE-33DB-41E3-8A1E-9C02FE0CDEED}</b:Guid>
    <b:Title>irntez</b:Title>
    <b:URL>https://irntez.ir/?p=253</b:URL>
    <b:LCID>fa-IR</b:LCID>
    <b:RefOrder>19</b:RefOrder>
  </b:Source>
  <b:Source>
    <b:Tag>اعتبارسنجی</b:Tag>
    <b:SourceType>InternetSite</b:SourceType>
    <b:Guid>{38AA8A8B-0C2D-4DCE-AE33-1F4201B141D5}</b:Guid>
    <b:Title>اعتبارسنجی</b:Title>
    <b:URL>https://fa.wikipedia.org/wiki/روش_اعتبارسنجی_متقابل</b:URL>
    <b:LCID>fa-IR</b:LCID>
    <b:RefOrder>18</b:RefOrder>
  </b:Source>
  <b:Source>
    <b:Tag>اصطلاح</b:Tag>
    <b:SourceType>InternetSite</b:SourceType>
    <b:Guid>{352444DF-632B-4449-AA7C-8916C2739467}</b:Guid>
    <b:Title>اصطلاح-و-مفهوم-در-یادگیری-عمیق</b:Title>
    <b:URL>https://blog.faradars.org/اصطلاح-و-مفهوم-در-یادگیری-عمیق/</b:URL>
    <b:LCID>fa-IR</b:LCID>
    <b:RefOrder>11</b:RefOrder>
  </b:Source>
  <b:Source>
    <b:Tag>یادگیری_عمیق</b:Tag>
    <b:SourceType>InternetSite</b:SourceType>
    <b:Guid>{B899BCB1-BB3F-4B05-9BC3-198119AE9585}</b:Guid>
    <b:Title>یادگیری_عمیق</b:Title>
    <b:LCID>fa-IR</b:LCID>
    <b:URL>https://fa.wikipedia.org/wiki/یادگیری_عمیق</b:URL>
    <b:RefOrder>14</b:RefOrder>
  </b:Source>
  <b:Source>
    <b:Tag>پیشینه</b:Tag>
    <b:SourceType>InternetSite</b:SourceType>
    <b:Guid>{24651E86-5BDC-4FDE-A89E-94330E301F6F}</b:Guid>
    <b:LCID>fa-IR</b:LCID>
    <b:Title>پیشینه-و-مروری-بر-روشهای-مختلف-یادگیری/</b:Title>
    <b:URL>https://deeplearning.ir/پیشینه-و-مروری-بر-روشهای-مختلف-یادگیری/</b:URL>
    <b:RefOrder>13</b:RefOrder>
  </b:Source>
  <b:Source>
    <b:Tag>Exudatedetection</b:Tag>
    <b:SourceType>JournalArticle</b:SourceType>
    <b:Guid>{D9E0CA12-341E-4B8D-9044-2466282AA1B8}</b:Guid>
    <b:Title>Exudate detection in fundus images using deeply-learnable features</b:Title>
    <b:LCID>fa-IR</b:LCID>
    <b:RefOrder>8</b:RefOrder>
  </b:Source>
  <b:Source>
    <b:Tag>bio</b:Tag>
    <b:SourceType>InternetSite</b:SourceType>
    <b:Guid>{5D57BF03-CDE4-4D3D-B144-7A10784D440B}</b:Guid>
    <b:Title>biomedical-image-segmentation-u-net</b:Title>
    <b:URL>https://jinglescode.github.io/2019/11/07/biomedical-image-segmentation-u-net</b:URL>
    <b:LCID>fa-IR</b:LCID>
    <b:RefOrder>23</b:RefOrder>
  </b:Source>
  <b:Source>
    <b:Tag>datasetidrid</b:Tag>
    <b:SourceType>InternetSite</b:SourceType>
    <b:Guid>{23259C60-EF16-473B-ABA2-4A62C4823726}</b:Guid>
    <b:Title>dataset-idrid</b:Title>
    <b:URL>https://ieee-dataport.org/open-access/indian-diabetic-retinopathy-image-dataset-idrid</b:URL>
    <b:LCID>fa-IR</b:LCID>
    <b:RefOrder>27</b:RefOrder>
  </b:Source>
  <b:Source>
    <b:Tag>ophtha</b:Tag>
    <b:SourceType>InternetSite</b:SourceType>
    <b:Guid>{0E2A32C1-E674-4062-9DC9-1C5CE450A010}</b:Guid>
    <b:Title>e-ophtha</b:Title>
    <b:URL>https://www.adcis.net/en/third-party/e-ophtha/</b:URL>
    <b:LCID>fa-IR</b:LCID>
    <b:RefOrder>28</b:RefOrder>
  </b:Source>
  <b:Source>
    <b:Tag>idrid</b:Tag>
    <b:SourceType>InternetSite</b:SourceType>
    <b:Guid>{2D3DAEA3-D21A-48B1-827C-2E3B22D11D7F}</b:Guid>
    <b:LCID>fa-IR</b:LCID>
    <b:Title>idrid</b:Title>
    <b:URL>https://idrid.grand-challenge.org/</b:URL>
    <b:RefOrder>26</b:RefOrder>
  </b:Source>
  <b:Source>
    <b:Tag>IndianDiabeticRetinopathyImage</b:Tag>
    <b:SourceType>InternetSite</b:SourceType>
    <b:Guid>{9C9CC25C-D7E2-4DEB-A6D4-94FADEF61E2D}</b:Guid>
    <b:LCID>fa-IR</b:LCID>
    <b:URL>https://www.mdpi.com/2306-5729/3/3/25/htm</b:URL>
    <b:Title>Indian Diabetic Retinopathy Image Dataset (IDRiD): A Database for Diabetic Retinopathy Screening Research</b:Title>
    <b:RefOrder>25</b:RefOrder>
  </b:Source>
  <b:Source>
    <b:Tag>machinelearningmastery</b:Tag>
    <b:SourceType>InternetSite</b:SourceType>
    <b:Guid>{D1251A3C-8102-4FB9-BC70-C99FA1C5D25E}</b:Guid>
    <b:Title>machinelearningmastery</b:Title>
    <b:LCID>fa-IR</b:LCID>
    <b:URL>https://machinelearningmastery.com/learning-curves-for-diagnosing-machine-learning-model-performance/</b:URL>
    <b:RefOrder>16</b:RefOrder>
  </b:Source>
  <b:Source>
    <b:Tag>ove</b:Tag>
    <b:SourceType>InternetSite</b:SourceType>
    <b:Guid>{98F29898-ECCA-4C78-BDAF-0C7D6A3E7B83}</b:Guid>
    <b:Title>overfitting-in-machine-learning</b:Title>
    <b:URL>https://elitedatascience.com/overfitting-in-machine-learning</b:URL>
    <b:LCID>fa-IR</b:LCID>
    <b:RefOrder>15</b:RefOrder>
  </b:Source>
  <b:Source>
    <b:Tag>BCDUNet</b:Tag>
    <b:SourceType>ArticleInAPeriodical</b:SourceType>
    <b:Guid>{9963F549-F143-42EF-992E-3E37088C869E}</b:Guid>
    <b:Title>Bi Directional ConvLSTM U_Net with Densely Connected Convolutions</b:Title>
    <b:Author>
      <b:Author>
        <b:NameList>
          <b:Person>
            <b:Last>Reza Azad</b:Last>
            <b:First>Maryam</b:First>
            <b:Middle>Asadi-Aghbolaghi, Mahmood Fathy</b:Middle>
          </b:Person>
        </b:NameList>
      </b:Author>
    </b:Author>
    <b:LCID>fa-IR</b:LCID>
    <b:RefOrder>21</b:RefOrder>
  </b:Source>
  <b:Source>
    <b:Tag>confusionmatrix</b:Tag>
    <b:SourceType>InternetSite</b:SourceType>
    <b:Guid>{5DC7DD33-5338-4E24-8940-38C6A09F639A}</b:Guid>
    <b:Title>confusion-matrix</b:Title>
    <b:LCID>fa-IR</b:LCID>
    <b:URL>https://blog.faradars.org/confusion-matrix-from-zero-to-hero/</b:URL>
    <b:RefOrder>20</b:RefOrder>
  </b:Source>
  <b:Source>
    <b:Tag>DeepImageMining</b:Tag>
    <b:SourceType>JournalArticle</b:SourceType>
    <b:Guid>{FAA300FA-9214-4161-A79D-6ECE2A12424F}</b:Guid>
    <b:Title>Deep Image Mining for Diabetic Retinopathy Screening</b:Title>
    <b:LCID>fa-IR</b:LCID>
    <b:RefOrder>9</b:RefOrder>
  </b:Source>
  <b:Source>
    <b:Tag>بهینه_سازی</b:Tag>
    <b:SourceType>InternetSite</b:SourceType>
    <b:Guid>{3E07A3E6-A67A-4C88-AA7C-F618D9F62AF7}</b:Guid>
    <b:Title>روش-های-بهینه-سازی-در-یادگیری-ماشین</b:Title>
    <b:LCID>fa-IR</b:LCID>
    <b:URL>https://blog.faradars.org/روش-های-بهینه-سازی-در-یادگیری-ماشین</b:URL>
    <b:RefOrder>12</b:RefOrder>
  </b:Source>
  <b:Source>
    <b:Tag>cheatsheet</b:Tag>
    <b:SourceType>InternetSite</b:SourceType>
    <b:Guid>{87E179BD-16D4-48FC-B3FD-DA70B40EB7FD}</b:Guid>
    <b:LCID>fa-IR</b:LCID>
    <b:Title>cheatsheet-deep-learning-tips-and-tricks</b:Title>
    <b:URL>https://stanford.edu/~shervine/l/fa/teaching/cs-230/cheatsheet-deep-learning-tips-and-tricks</b:URL>
    <b:RefOrder>24</b:RefOrder>
  </b:Source>
  <b:Source>
    <b:Tag>Detectionofexudates</b:Tag>
    <b:SourceType>JournalArticle</b:SourceType>
    <b:Guid>{8507DA20-3344-4FE0-B620-C26D1F0D6BE4}</b:Guid>
    <b:LCID>fa-IR</b:LCID>
    <b:Title>Detection of exudates in fundus photographs with imbalanced learning using conditional generative adversarial network</b:Title>
    <b:RefOrder>5</b:RefOrder>
  </b:Source>
  <b:Source>
    <b:Tag>Retinallesionssegmentatio</b:Tag>
    <b:SourceType>JournalArticle</b:SourceType>
    <b:Guid>{CD80F3C6-1FC7-46A0-A100-0F42649F138C}</b:Guid>
    <b:LCID>fa-IR</b:LCID>
    <b:Title>Retinal lesions segmentation using CNNs and adversarial training</b:Title>
    <b:RefOrder>6</b:RefOrder>
  </b:Source>
  <b:Source>
    <b:Tag>Ane</b:Tag>
    <b:SourceType>Report</b:SourceType>
    <b:Guid>{3463F7CC-EC82-4F96-99EB-840CE72F244C}</b:Guid>
    <b:Title>A new deep learning approach for the retinal hard exudates detection based on superpixel multi feature extraction and patch-based CNN</b:Title>
    <b:JournalName>A new deep learning approach for the retinal hard exudates detection based on superpixel multi-feature extraction and patch-based CNN</b:JournalName>
    <b:PeriodicalTitle>A new deep learning approach for the retinal hard exudates detection based on superpixel multi-feature extraction and patch-based CNN</b:PeriodicalTitle>
    <b:LCID>fa-IR</b:LCID>
    <b:RefOrder>7</b:RefOrder>
  </b:Source>
</b:Sources>
</file>

<file path=customXml/itemProps1.xml><?xml version="1.0" encoding="utf-8"?>
<ds:datastoreItem xmlns:ds="http://schemas.openxmlformats.org/officeDocument/2006/customXml" ds:itemID="{E889F874-E4F0-498F-A001-947989196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PaperTemplate_fa.dot</Template>
  <TotalTime>64328</TotalTime>
  <Pages>12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9546</CharactersWithSpaces>
  <SharedDoc>false</SharedDoc>
  <HLinks>
    <vt:vector size="378" baseType="variant">
      <vt:variant>
        <vt:i4>8323199</vt:i4>
      </vt:variant>
      <vt:variant>
        <vt:i4>495</vt:i4>
      </vt:variant>
      <vt:variant>
        <vt:i4>0</vt:i4>
      </vt:variant>
      <vt:variant>
        <vt:i4>5</vt:i4>
      </vt:variant>
      <vt:variant>
        <vt:lpwstr>http://www.ep.ph.bham.ac.uk/general/printing/winsetup.html</vt:lpwstr>
      </vt:variant>
      <vt:variant>
        <vt:lpwstr/>
      </vt:variant>
      <vt:variant>
        <vt:i4>2883692</vt:i4>
      </vt:variant>
      <vt:variant>
        <vt:i4>492</vt:i4>
      </vt:variant>
      <vt:variant>
        <vt:i4>0</vt:i4>
      </vt:variant>
      <vt:variant>
        <vt:i4>5</vt:i4>
      </vt:variant>
      <vt:variant>
        <vt:lpwstr>http://www.adobe.com/support/downloads/product.jsp?product=44&amp;platform=Windows</vt:lpwstr>
      </vt:variant>
      <vt:variant>
        <vt:lpwstr/>
      </vt:variant>
      <vt:variant>
        <vt:i4>1179701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_Toc170547005</vt:lpwstr>
      </vt:variant>
      <vt:variant>
        <vt:i4>1179701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_Toc170547004</vt:lpwstr>
      </vt:variant>
      <vt:variant>
        <vt:i4>1179701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_Toc170547003</vt:lpwstr>
      </vt:variant>
      <vt:variant>
        <vt:i4>1179701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_Toc170547002</vt:lpwstr>
      </vt:variant>
      <vt:variant>
        <vt:i4>1179701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_Toc170547001</vt:lpwstr>
      </vt:variant>
      <vt:variant>
        <vt:i4>1179701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_Toc170547000</vt:lpwstr>
      </vt:variant>
      <vt:variant>
        <vt:i4>1703996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_Toc170546999</vt:lpwstr>
      </vt:variant>
      <vt:variant>
        <vt:i4>1703996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_Toc170546998</vt:lpwstr>
      </vt:variant>
      <vt:variant>
        <vt:i4>1703996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_Toc170546997</vt:lpwstr>
      </vt:variant>
      <vt:variant>
        <vt:i4>1703996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_Toc170546996</vt:lpwstr>
      </vt:variant>
      <vt:variant>
        <vt:i4>1703996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_Toc170546995</vt:lpwstr>
      </vt:variant>
      <vt:variant>
        <vt:i4>1703996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_Toc170546994</vt:lpwstr>
      </vt:variant>
      <vt:variant>
        <vt:i4>1703996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_Toc170546993</vt:lpwstr>
      </vt:variant>
      <vt:variant>
        <vt:i4>1703996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_Toc170546992</vt:lpwstr>
      </vt:variant>
      <vt:variant>
        <vt:i4>1703996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_Toc170546991</vt:lpwstr>
      </vt:variant>
      <vt:variant>
        <vt:i4>1703996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_Toc170546990</vt:lpwstr>
      </vt:variant>
      <vt:variant>
        <vt:i4>1769532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_Toc170546989</vt:lpwstr>
      </vt:variant>
      <vt:variant>
        <vt:i4>1769532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_Toc170546988</vt:lpwstr>
      </vt:variant>
      <vt:variant>
        <vt:i4>1769532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_Toc170546987</vt:lpwstr>
      </vt:variant>
      <vt:variant>
        <vt:i4>1769532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_Toc170546986</vt:lpwstr>
      </vt:variant>
      <vt:variant>
        <vt:i4>1769532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_Toc170546985</vt:lpwstr>
      </vt:variant>
      <vt:variant>
        <vt:i4>1769532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_Toc170546984</vt:lpwstr>
      </vt:variant>
      <vt:variant>
        <vt:i4>1769532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_Toc170546983</vt:lpwstr>
      </vt:variant>
      <vt:variant>
        <vt:i4>1769532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_Toc170546982</vt:lpwstr>
      </vt:variant>
      <vt:variant>
        <vt:i4>1769532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_Toc170546981</vt:lpwstr>
      </vt:variant>
      <vt:variant>
        <vt:i4>1769532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_Toc170546980</vt:lpwstr>
      </vt:variant>
      <vt:variant>
        <vt:i4>1310780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_Toc170546979</vt:lpwstr>
      </vt:variant>
      <vt:variant>
        <vt:i4>1310780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_Toc170546978</vt:lpwstr>
      </vt:variant>
      <vt:variant>
        <vt:i4>1310780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_Toc170546977</vt:lpwstr>
      </vt:variant>
      <vt:variant>
        <vt:i4>1310780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_Toc170546976</vt:lpwstr>
      </vt:variant>
      <vt:variant>
        <vt:i4>1310780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_Toc170546975</vt:lpwstr>
      </vt:variant>
      <vt:variant>
        <vt:i4>1310780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_Toc170546974</vt:lpwstr>
      </vt:variant>
      <vt:variant>
        <vt:i4>1310780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_Toc170546973</vt:lpwstr>
      </vt:variant>
      <vt:variant>
        <vt:i4>1310780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_Toc170546972</vt:lpwstr>
      </vt:variant>
      <vt:variant>
        <vt:i4>1310780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_Toc170546971</vt:lpwstr>
      </vt:variant>
      <vt:variant>
        <vt:i4>1310780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_Toc170546970</vt:lpwstr>
      </vt:variant>
      <vt:variant>
        <vt:i4>1376316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_Toc170546969</vt:lpwstr>
      </vt:variant>
      <vt:variant>
        <vt:i4>1376316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_Toc170546968</vt:lpwstr>
      </vt:variant>
      <vt:variant>
        <vt:i4>1376316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_Toc170546967</vt:lpwstr>
      </vt:variant>
      <vt:variant>
        <vt:i4>1376316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_Toc170546966</vt:lpwstr>
      </vt:variant>
      <vt:variant>
        <vt:i4>1376316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_Toc170546965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_Toc170546964</vt:lpwstr>
      </vt:variant>
      <vt:variant>
        <vt:i4>1376316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_Toc170546963</vt:lpwstr>
      </vt:variant>
      <vt:variant>
        <vt:i4>1376316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_Toc170546962</vt:lpwstr>
      </vt:variant>
      <vt:variant>
        <vt:i4>1376316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_Toc170546961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_Toc170546960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_Toc170546959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_Toc170546958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_Toc170546957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_Toc170546956</vt:lpwstr>
      </vt:variant>
      <vt:variant>
        <vt:i4>1441852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_Toc170546955</vt:lpwstr>
      </vt:variant>
      <vt:variant>
        <vt:i4>1441852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_Toc170546954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_Toc170546953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_Toc170546952</vt:lpwstr>
      </vt:variant>
      <vt:variant>
        <vt:i4>1441852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_Toc170546951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_Toc170546950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_Toc170546949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_Toc170546948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_Toc170546947</vt:lpwstr>
      </vt:variant>
      <vt:variant>
        <vt:i4>1310813</vt:i4>
      </vt:variant>
      <vt:variant>
        <vt:i4>3</vt:i4>
      </vt:variant>
      <vt:variant>
        <vt:i4>0</vt:i4>
      </vt:variant>
      <vt:variant>
        <vt:i4>5</vt:i4>
      </vt:variant>
      <vt:variant>
        <vt:lpwstr>http://www.halcyon.com/pub/journals/21ps03-vidmar</vt:lpwstr>
      </vt:variant>
      <vt:variant>
        <vt:lpwstr/>
      </vt:variant>
      <vt:variant>
        <vt:i4>2687077</vt:i4>
      </vt:variant>
      <vt:variant>
        <vt:i4>0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دستور العمل تهيه سمينار و پايان‌نامه كارشناسي ارشد</dc:subject>
  <dc:creator>Nafas Ameri</dc:creator>
  <cp:keywords/>
  <dc:description/>
  <cp:lastModifiedBy>Nafas Ameri</cp:lastModifiedBy>
  <cp:revision>346</cp:revision>
  <cp:lastPrinted>2023-04-08T15:37:00Z</cp:lastPrinted>
  <dcterms:created xsi:type="dcterms:W3CDTF">2010-10-15T17:52:00Z</dcterms:created>
  <dcterms:modified xsi:type="dcterms:W3CDTF">2023-05-08T21:09:00Z</dcterms:modified>
</cp:coreProperties>
</file>